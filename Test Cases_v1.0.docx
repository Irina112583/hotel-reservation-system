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A80A14" w14:textId="77777777" w:rsidR="00E2129A" w:rsidRPr="00DD3FB2" w:rsidRDefault="00E2129A" w:rsidP="00E2129A">
      <w:pPr>
        <w:widowControl w:val="0"/>
        <w:rPr>
          <w:b/>
          <w:sz w:val="20"/>
          <w:szCs w:val="20"/>
          <w:lang w:val="en-US"/>
        </w:rPr>
      </w:pPr>
      <w:r w:rsidRPr="00DD3FB2">
        <w:rPr>
          <w:b/>
          <w:sz w:val="20"/>
          <w:szCs w:val="20"/>
          <w:lang w:val="en-US"/>
        </w:rPr>
        <w:t>GROUP 4</w:t>
      </w:r>
    </w:p>
    <w:p w14:paraId="0E9761C8" w14:textId="77777777" w:rsidR="00E2129A" w:rsidRPr="00DD3FB2" w:rsidRDefault="00E2129A" w:rsidP="00E2129A">
      <w:pPr>
        <w:widowControl w:val="0"/>
        <w:rPr>
          <w:sz w:val="20"/>
          <w:szCs w:val="20"/>
          <w:lang w:val="en-US"/>
        </w:rPr>
      </w:pPr>
      <w:r w:rsidRPr="00DD3FB2">
        <w:rPr>
          <w:sz w:val="20"/>
          <w:szCs w:val="20"/>
          <w:lang w:val="en-US"/>
        </w:rPr>
        <w:t>Irina Erofeeva</w:t>
      </w:r>
    </w:p>
    <w:p w14:paraId="608EF831" w14:textId="77777777" w:rsidR="00E2129A" w:rsidRPr="00DD3FB2" w:rsidRDefault="00E2129A" w:rsidP="00E2129A">
      <w:pPr>
        <w:widowControl w:val="0"/>
        <w:rPr>
          <w:sz w:val="20"/>
          <w:szCs w:val="20"/>
          <w:lang w:val="en-US"/>
        </w:rPr>
      </w:pPr>
      <w:r w:rsidRPr="00DD3FB2">
        <w:rPr>
          <w:sz w:val="20"/>
          <w:szCs w:val="20"/>
          <w:lang w:val="en-US"/>
        </w:rPr>
        <w:t>Durali Alagöz</w:t>
      </w:r>
    </w:p>
    <w:p w14:paraId="67D45507" w14:textId="77777777" w:rsidR="00E2129A" w:rsidRPr="00DD3FB2" w:rsidRDefault="00E2129A" w:rsidP="00E2129A">
      <w:pPr>
        <w:widowControl w:val="0"/>
        <w:rPr>
          <w:sz w:val="20"/>
          <w:szCs w:val="20"/>
          <w:lang w:val="en-US"/>
        </w:rPr>
      </w:pPr>
      <w:r w:rsidRPr="00DD3FB2">
        <w:rPr>
          <w:sz w:val="20"/>
          <w:szCs w:val="20"/>
          <w:lang w:val="en-US"/>
        </w:rPr>
        <w:t>Ömer Denizoğlu</w:t>
      </w:r>
    </w:p>
    <w:p w14:paraId="57CED697" w14:textId="77777777" w:rsidR="00E2129A" w:rsidRDefault="00E2129A" w:rsidP="00E2129A">
      <w:pPr>
        <w:widowControl w:val="0"/>
        <w:rPr>
          <w:sz w:val="20"/>
          <w:szCs w:val="20"/>
        </w:rPr>
      </w:pPr>
      <w:r>
        <w:rPr>
          <w:sz w:val="20"/>
          <w:szCs w:val="20"/>
        </w:rPr>
        <w:t>M.Mert Dervişoğulları</w:t>
      </w:r>
    </w:p>
    <w:p w14:paraId="350B5205" w14:textId="77777777" w:rsidR="00E2129A" w:rsidRDefault="00E2129A" w:rsidP="00E2129A">
      <w:pPr>
        <w:widowControl w:val="0"/>
        <w:rPr>
          <w:sz w:val="20"/>
          <w:szCs w:val="20"/>
        </w:rPr>
      </w:pPr>
    </w:p>
    <w:p w14:paraId="0E566AA1" w14:textId="77777777" w:rsidR="00E2129A" w:rsidRDefault="00E2129A" w:rsidP="00E2129A">
      <w:pPr>
        <w:widowControl w:val="0"/>
        <w:rPr>
          <w:b/>
          <w:sz w:val="28"/>
          <w:szCs w:val="28"/>
        </w:rPr>
      </w:pPr>
      <w:r>
        <w:rPr>
          <w:b/>
          <w:sz w:val="28"/>
          <w:szCs w:val="28"/>
        </w:rPr>
        <w:t>Revision History</w:t>
      </w:r>
    </w:p>
    <w:p w14:paraId="244549AE" w14:textId="77777777" w:rsidR="00E2129A" w:rsidRDefault="00E2129A" w:rsidP="00E2129A">
      <w:pPr>
        <w:widowControl w:val="0"/>
        <w:spacing w:line="261" w:lineRule="auto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11284B9D" w14:textId="77777777" w:rsidR="00E2129A" w:rsidRDefault="00E2129A" w:rsidP="00E2129A">
      <w:pPr>
        <w:widowControl w:val="0"/>
        <w:spacing w:line="261" w:lineRule="auto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tbl>
      <w:tblPr>
        <w:tblW w:w="90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48"/>
        <w:gridCol w:w="2037"/>
        <w:gridCol w:w="3762"/>
        <w:gridCol w:w="1278"/>
      </w:tblGrid>
      <w:tr w:rsidR="00E2129A" w14:paraId="30790409" w14:textId="77777777" w:rsidTr="00E2129A">
        <w:trPr>
          <w:trHeight w:val="530"/>
        </w:trPr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990BD" w14:textId="77777777" w:rsidR="00E2129A" w:rsidRDefault="00E2129A" w:rsidP="00FB161B">
            <w:pPr>
              <w:widowControl w:val="0"/>
              <w:ind w:left="100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03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2802D" w14:textId="77777777" w:rsidR="00E2129A" w:rsidRDefault="00E2129A" w:rsidP="00FB161B">
            <w:pPr>
              <w:widowControl w:val="0"/>
              <w:ind w:left="100"/>
              <w:rPr>
                <w:b/>
              </w:rPr>
            </w:pPr>
            <w:r>
              <w:rPr>
                <w:b/>
              </w:rPr>
              <w:t xml:space="preserve">Author  </w:t>
            </w:r>
          </w:p>
        </w:tc>
        <w:tc>
          <w:tcPr>
            <w:tcW w:w="37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BE5D6" w14:textId="77777777" w:rsidR="00E2129A" w:rsidRDefault="00E2129A" w:rsidP="00FB161B">
            <w:pPr>
              <w:widowControl w:val="0"/>
              <w:ind w:left="10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27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D1205" w14:textId="77777777" w:rsidR="00E2129A" w:rsidRDefault="00E2129A" w:rsidP="00FB161B">
            <w:pPr>
              <w:widowControl w:val="0"/>
              <w:ind w:left="100"/>
              <w:rPr>
                <w:b/>
              </w:rPr>
            </w:pPr>
            <w:r>
              <w:rPr>
                <w:b/>
              </w:rPr>
              <w:t>Version</w:t>
            </w:r>
          </w:p>
        </w:tc>
      </w:tr>
      <w:tr w:rsidR="00E2129A" w14:paraId="41D6D123" w14:textId="77777777" w:rsidTr="00E2129A">
        <w:trPr>
          <w:trHeight w:val="1175"/>
        </w:trPr>
        <w:tc>
          <w:tcPr>
            <w:tcW w:w="194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D9CAC48" w14:textId="14B40FEE" w:rsidR="00E2129A" w:rsidRDefault="00E2129A" w:rsidP="00E2129A">
            <w:pPr>
              <w:widowControl w:val="0"/>
              <w:ind w:left="100"/>
            </w:pPr>
            <w:r>
              <w:rPr>
                <w:lang w:val="en-US"/>
              </w:rPr>
              <w:t>03.05.2021</w:t>
            </w:r>
          </w:p>
        </w:tc>
        <w:tc>
          <w:tcPr>
            <w:tcW w:w="2037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E8A05EB" w14:textId="77777777" w:rsidR="00E2129A" w:rsidRPr="00DD3FB2" w:rsidRDefault="00E2129A" w:rsidP="00E2129A">
            <w:pPr>
              <w:widowControl w:val="0"/>
              <w:spacing w:line="261" w:lineRule="auto"/>
              <w:ind w:left="100"/>
              <w:rPr>
                <w:sz w:val="20"/>
                <w:szCs w:val="20"/>
                <w:lang w:val="en-US"/>
              </w:rPr>
            </w:pPr>
            <w:r w:rsidRPr="00DD3FB2">
              <w:rPr>
                <w:sz w:val="20"/>
                <w:szCs w:val="20"/>
                <w:lang w:val="en-US"/>
              </w:rPr>
              <w:t>Irina Erofeeva</w:t>
            </w:r>
          </w:p>
          <w:p w14:paraId="4011F850" w14:textId="77777777" w:rsidR="00E2129A" w:rsidRPr="00DD3FB2" w:rsidRDefault="00E2129A" w:rsidP="00E2129A">
            <w:pPr>
              <w:widowControl w:val="0"/>
              <w:spacing w:line="261" w:lineRule="auto"/>
              <w:ind w:left="100"/>
              <w:rPr>
                <w:sz w:val="20"/>
                <w:szCs w:val="20"/>
                <w:lang w:val="en-US"/>
              </w:rPr>
            </w:pPr>
            <w:r w:rsidRPr="00DD3FB2">
              <w:rPr>
                <w:sz w:val="20"/>
                <w:szCs w:val="20"/>
                <w:lang w:val="en-US"/>
              </w:rPr>
              <w:t>Ömer Denizoğlu</w:t>
            </w:r>
          </w:p>
          <w:p w14:paraId="0C6FFD4B" w14:textId="77777777" w:rsidR="00E2129A" w:rsidRPr="00DD3FB2" w:rsidRDefault="00E2129A" w:rsidP="00E2129A">
            <w:pPr>
              <w:widowControl w:val="0"/>
              <w:spacing w:line="261" w:lineRule="auto"/>
              <w:ind w:left="100"/>
              <w:rPr>
                <w:sz w:val="20"/>
                <w:szCs w:val="20"/>
                <w:lang w:val="en-US"/>
              </w:rPr>
            </w:pPr>
            <w:r w:rsidRPr="00DD3FB2">
              <w:rPr>
                <w:sz w:val="20"/>
                <w:szCs w:val="20"/>
                <w:lang w:val="en-US"/>
              </w:rPr>
              <w:t>Durali Alagöz</w:t>
            </w:r>
          </w:p>
          <w:p w14:paraId="3F54CCC2" w14:textId="77777777" w:rsidR="00E2129A" w:rsidRDefault="00E2129A" w:rsidP="00E2129A">
            <w:pPr>
              <w:widowControl w:val="0"/>
              <w:spacing w:line="261" w:lineRule="auto"/>
              <w:ind w:lef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M.Mert Dervişoğulları</w:t>
            </w:r>
          </w:p>
        </w:tc>
        <w:tc>
          <w:tcPr>
            <w:tcW w:w="3762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3401641" w14:textId="77777777" w:rsidR="00E2129A" w:rsidRDefault="00E2129A" w:rsidP="00E2129A">
            <w:pPr>
              <w:widowControl w:val="0"/>
              <w:ind w:left="100"/>
            </w:pPr>
            <w:r>
              <w:t>First version</w:t>
            </w:r>
          </w:p>
        </w:tc>
        <w:tc>
          <w:tcPr>
            <w:tcW w:w="1278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CA2850B" w14:textId="77777777" w:rsidR="00E2129A" w:rsidRDefault="00E2129A" w:rsidP="00E2129A">
            <w:pPr>
              <w:widowControl w:val="0"/>
              <w:spacing w:line="261" w:lineRule="auto"/>
              <w:ind w:left="100"/>
            </w:pPr>
            <w:r>
              <w:t>v 1.0</w:t>
            </w:r>
          </w:p>
        </w:tc>
      </w:tr>
    </w:tbl>
    <w:p w14:paraId="559294D2" w14:textId="77777777" w:rsidR="00283471" w:rsidRDefault="00283471"/>
    <w:tbl>
      <w:tblPr>
        <w:tblW w:w="48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66"/>
        <w:gridCol w:w="294"/>
        <w:gridCol w:w="9799"/>
      </w:tblGrid>
      <w:tr w:rsidR="00283471" w:rsidRPr="003214C3" w14:paraId="3BDE4CF9" w14:textId="77777777" w:rsidTr="00E8062A">
        <w:trPr>
          <w:trHeight w:val="454"/>
        </w:trPr>
        <w:tc>
          <w:tcPr>
            <w:tcW w:w="982" w:type="pct"/>
          </w:tcPr>
          <w:p w14:paraId="7364142D" w14:textId="77777777" w:rsidR="00283471" w:rsidRPr="00E01AD4" w:rsidRDefault="00283471" w:rsidP="00E8062A">
            <w:pPr>
              <w:rPr>
                <w:b/>
                <w:lang w:val="en-US"/>
              </w:rPr>
            </w:pPr>
            <w:r w:rsidRPr="00E01AD4">
              <w:rPr>
                <w:b/>
                <w:lang w:val="en-US"/>
              </w:rPr>
              <w:t>TC ID</w:t>
            </w:r>
          </w:p>
        </w:tc>
        <w:tc>
          <w:tcPr>
            <w:tcW w:w="117" w:type="pct"/>
          </w:tcPr>
          <w:p w14:paraId="61670505" w14:textId="77777777" w:rsidR="00283471" w:rsidRPr="00E01AD4" w:rsidRDefault="00283471" w:rsidP="00E8062A">
            <w:pPr>
              <w:rPr>
                <w:b/>
                <w:lang w:val="en-US"/>
              </w:rPr>
            </w:pPr>
            <w:r w:rsidRPr="00E01AD4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483888A0" w14:textId="77777777" w:rsidR="00283471" w:rsidRPr="00E01AD4" w:rsidRDefault="00283471" w:rsidP="00E8062A">
            <w:pPr>
              <w:spacing w:line="360" w:lineRule="auto"/>
              <w:rPr>
                <w:b/>
                <w:lang w:val="en-US"/>
              </w:rPr>
            </w:pPr>
            <w:r>
              <w:rPr>
                <w:b/>
              </w:rPr>
              <w:t>HRS.MA</w:t>
            </w:r>
            <w:r w:rsidRPr="00E01AD4">
              <w:rPr>
                <w:b/>
              </w:rPr>
              <w:t>.fn.01</w:t>
            </w:r>
          </w:p>
        </w:tc>
      </w:tr>
      <w:tr w:rsidR="00283471" w:rsidRPr="003214C3" w14:paraId="6DE29D1C" w14:textId="77777777" w:rsidTr="00E8062A">
        <w:trPr>
          <w:trHeight w:val="454"/>
        </w:trPr>
        <w:tc>
          <w:tcPr>
            <w:tcW w:w="982" w:type="pct"/>
          </w:tcPr>
          <w:p w14:paraId="5A3BC70B" w14:textId="77777777" w:rsidR="00283471" w:rsidRPr="003214C3" w:rsidRDefault="00283471" w:rsidP="00E8062A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17" w:type="pct"/>
          </w:tcPr>
          <w:p w14:paraId="424FE1FD" w14:textId="77777777" w:rsidR="00283471" w:rsidRPr="003214C3" w:rsidRDefault="00283471" w:rsidP="00E8062A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0D9D7D75" w14:textId="4DB91723" w:rsidR="00283471" w:rsidRPr="001E3884" w:rsidRDefault="00283471" w:rsidP="00283471">
            <w:r>
              <w:t>Create account</w:t>
            </w:r>
            <w:r w:rsidRPr="001E3884">
              <w:t xml:space="preserve"> </w:t>
            </w:r>
            <w:r w:rsidR="001B315D">
              <w:t>of a Hotel Guest</w:t>
            </w:r>
          </w:p>
        </w:tc>
      </w:tr>
      <w:tr w:rsidR="00283471" w:rsidRPr="003214C3" w14:paraId="61EC10C3" w14:textId="77777777" w:rsidTr="00E8062A">
        <w:trPr>
          <w:trHeight w:val="454"/>
        </w:trPr>
        <w:tc>
          <w:tcPr>
            <w:tcW w:w="982" w:type="pct"/>
          </w:tcPr>
          <w:p w14:paraId="29B23070" w14:textId="77777777" w:rsidR="00283471" w:rsidRPr="003214C3" w:rsidRDefault="00283471" w:rsidP="00E8062A">
            <w:pPr>
              <w:rPr>
                <w:lang w:val="en-US"/>
              </w:rPr>
            </w:pPr>
            <w:r w:rsidRPr="003214C3">
              <w:rPr>
                <w:lang w:val="en-US"/>
              </w:rPr>
              <w:t>Requirements</w:t>
            </w:r>
          </w:p>
        </w:tc>
        <w:tc>
          <w:tcPr>
            <w:tcW w:w="117" w:type="pct"/>
          </w:tcPr>
          <w:p w14:paraId="33F8F681" w14:textId="77777777" w:rsidR="00283471" w:rsidRPr="003214C3" w:rsidRDefault="00283471" w:rsidP="00E8062A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71158714" w14:textId="77777777" w:rsidR="00283471" w:rsidRPr="003214C3" w:rsidRDefault="00283471" w:rsidP="00283471">
            <w:pPr>
              <w:rPr>
                <w:lang w:val="en-US"/>
              </w:rPr>
            </w:pPr>
            <w:r>
              <w:rPr>
                <w:lang w:val="en-US"/>
              </w:rPr>
              <w:t>UC1 Manage Account</w:t>
            </w:r>
          </w:p>
        </w:tc>
      </w:tr>
      <w:tr w:rsidR="00283471" w:rsidRPr="003214C3" w14:paraId="05521DDE" w14:textId="77777777" w:rsidTr="00E8062A">
        <w:trPr>
          <w:trHeight w:val="454"/>
        </w:trPr>
        <w:tc>
          <w:tcPr>
            <w:tcW w:w="982" w:type="pct"/>
          </w:tcPr>
          <w:p w14:paraId="384BE47A" w14:textId="77777777" w:rsidR="00283471" w:rsidRPr="003214C3" w:rsidRDefault="00283471" w:rsidP="00E8062A">
            <w:pPr>
              <w:rPr>
                <w:lang w:val="en-US"/>
              </w:rPr>
            </w:pPr>
            <w:r w:rsidRPr="003214C3">
              <w:rPr>
                <w:lang w:val="en-US"/>
              </w:rPr>
              <w:t>Priority</w:t>
            </w:r>
          </w:p>
        </w:tc>
        <w:tc>
          <w:tcPr>
            <w:tcW w:w="117" w:type="pct"/>
          </w:tcPr>
          <w:p w14:paraId="5288FBC7" w14:textId="77777777" w:rsidR="00283471" w:rsidRPr="003214C3" w:rsidRDefault="00283471" w:rsidP="00E8062A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6C2FEADD" w14:textId="77777777" w:rsidR="00283471" w:rsidRPr="003214C3" w:rsidRDefault="00283471" w:rsidP="00E8062A">
            <w:pPr>
              <w:rPr>
                <w:lang w:val="en-US"/>
              </w:rPr>
            </w:pPr>
            <w:r w:rsidRPr="003214C3">
              <w:rPr>
                <w:lang w:val="en-US"/>
              </w:rPr>
              <w:t>High</w:t>
            </w:r>
          </w:p>
        </w:tc>
      </w:tr>
      <w:tr w:rsidR="00283471" w:rsidRPr="003214C3" w14:paraId="2195ADD6" w14:textId="77777777" w:rsidTr="00E8062A">
        <w:trPr>
          <w:trHeight w:val="454"/>
        </w:trPr>
        <w:tc>
          <w:tcPr>
            <w:tcW w:w="982" w:type="pct"/>
          </w:tcPr>
          <w:p w14:paraId="3A50919C" w14:textId="77777777" w:rsidR="00283471" w:rsidRPr="003214C3" w:rsidRDefault="00283471" w:rsidP="00E8062A">
            <w:pPr>
              <w:rPr>
                <w:lang w:val="en-US"/>
              </w:rPr>
            </w:pPr>
            <w:r w:rsidRPr="003214C3">
              <w:rPr>
                <w:lang w:val="en-US"/>
              </w:rPr>
              <w:t>Category</w:t>
            </w:r>
          </w:p>
        </w:tc>
        <w:tc>
          <w:tcPr>
            <w:tcW w:w="117" w:type="pct"/>
          </w:tcPr>
          <w:p w14:paraId="3FEEDDD8" w14:textId="77777777" w:rsidR="00283471" w:rsidRPr="003214C3" w:rsidRDefault="00283471" w:rsidP="00E8062A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49C18EF2" w14:textId="77777777" w:rsidR="00283471" w:rsidRPr="003214C3" w:rsidRDefault="00283471" w:rsidP="00E8062A">
            <w:pPr>
              <w:rPr>
                <w:lang w:val="en-US"/>
              </w:rPr>
            </w:pPr>
            <w:r w:rsidRPr="003214C3">
              <w:rPr>
                <w:lang w:val="en-US"/>
              </w:rPr>
              <w:t>Acceptance</w:t>
            </w:r>
          </w:p>
        </w:tc>
      </w:tr>
      <w:tr w:rsidR="00283471" w:rsidRPr="003214C3" w14:paraId="2BDC401D" w14:textId="77777777" w:rsidTr="00E8062A">
        <w:trPr>
          <w:trHeight w:val="454"/>
        </w:trPr>
        <w:tc>
          <w:tcPr>
            <w:tcW w:w="982" w:type="pct"/>
          </w:tcPr>
          <w:p w14:paraId="063AAF01" w14:textId="77777777" w:rsidR="00283471" w:rsidRPr="003214C3" w:rsidRDefault="00283471" w:rsidP="00E8062A">
            <w:pPr>
              <w:rPr>
                <w:lang w:val="en-US"/>
              </w:rPr>
            </w:pPr>
            <w:r w:rsidRPr="003214C3">
              <w:rPr>
                <w:lang w:val="en-US"/>
              </w:rPr>
              <w:t>Est. Time Needed</w:t>
            </w:r>
          </w:p>
        </w:tc>
        <w:tc>
          <w:tcPr>
            <w:tcW w:w="117" w:type="pct"/>
          </w:tcPr>
          <w:p w14:paraId="14587F0D" w14:textId="77777777" w:rsidR="00283471" w:rsidRPr="003214C3" w:rsidRDefault="00283471" w:rsidP="00E8062A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220EC65A" w14:textId="77777777" w:rsidR="00283471" w:rsidRPr="003214C3" w:rsidRDefault="00283471" w:rsidP="00E8062A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Pr="003214C3">
              <w:rPr>
                <w:lang w:val="en-US"/>
              </w:rPr>
              <w:t xml:space="preserve"> Minutes</w:t>
            </w:r>
          </w:p>
        </w:tc>
      </w:tr>
      <w:tr w:rsidR="00283471" w:rsidRPr="003214C3" w14:paraId="3549BEC7" w14:textId="77777777" w:rsidTr="00E8062A">
        <w:trPr>
          <w:trHeight w:val="454"/>
        </w:trPr>
        <w:tc>
          <w:tcPr>
            <w:tcW w:w="982" w:type="pct"/>
          </w:tcPr>
          <w:p w14:paraId="3B947512" w14:textId="77777777" w:rsidR="00283471" w:rsidRPr="003214C3" w:rsidRDefault="00283471" w:rsidP="00E8062A">
            <w:pPr>
              <w:rPr>
                <w:lang w:val="en-US"/>
              </w:rPr>
            </w:pPr>
            <w:r>
              <w:rPr>
                <w:lang w:val="en-US"/>
              </w:rPr>
              <w:t>Data Required</w:t>
            </w:r>
          </w:p>
        </w:tc>
        <w:tc>
          <w:tcPr>
            <w:tcW w:w="117" w:type="pct"/>
          </w:tcPr>
          <w:p w14:paraId="495C19E4" w14:textId="77777777" w:rsidR="00283471" w:rsidRPr="003214C3" w:rsidRDefault="00283471" w:rsidP="00E8062A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6D5A1E4F" w14:textId="77777777" w:rsidR="00283471" w:rsidRPr="003214C3" w:rsidRDefault="00283471" w:rsidP="00E8062A">
            <w:pPr>
              <w:rPr>
                <w:lang w:val="en-US"/>
              </w:rPr>
            </w:pPr>
            <w:r>
              <w:t>A valid name, email, password, account type, and any identity document information(driving licence, id, passport).</w:t>
            </w:r>
          </w:p>
        </w:tc>
      </w:tr>
      <w:tr w:rsidR="00283471" w:rsidRPr="003214C3" w14:paraId="2A9D8084" w14:textId="77777777" w:rsidTr="00E8062A">
        <w:trPr>
          <w:trHeight w:val="454"/>
        </w:trPr>
        <w:tc>
          <w:tcPr>
            <w:tcW w:w="982" w:type="pct"/>
          </w:tcPr>
          <w:p w14:paraId="6928985B" w14:textId="77777777" w:rsidR="00283471" w:rsidRPr="003214C3" w:rsidRDefault="00283471" w:rsidP="00E8062A">
            <w:pPr>
              <w:rPr>
                <w:lang w:val="en-US"/>
              </w:rPr>
            </w:pPr>
            <w:r>
              <w:rPr>
                <w:lang w:val="en-US"/>
              </w:rPr>
              <w:t>Precondition</w:t>
            </w:r>
          </w:p>
        </w:tc>
        <w:tc>
          <w:tcPr>
            <w:tcW w:w="117" w:type="pct"/>
          </w:tcPr>
          <w:p w14:paraId="5569C083" w14:textId="77777777" w:rsidR="00283471" w:rsidRPr="003214C3" w:rsidRDefault="00283471" w:rsidP="00E8062A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550B392E" w14:textId="77777777" w:rsidR="00283471" w:rsidRPr="003214C3" w:rsidRDefault="00283471" w:rsidP="00283471">
            <w:pPr>
              <w:rPr>
                <w:lang w:val="en-US"/>
              </w:rPr>
            </w:pPr>
            <w:r w:rsidRPr="003214C3">
              <w:rPr>
                <w:lang w:val="en-US"/>
              </w:rPr>
              <w:t>Test env</w:t>
            </w:r>
            <w:r>
              <w:rPr>
                <w:lang w:val="en-US"/>
              </w:rPr>
              <w:t xml:space="preserve">ironment should be ready </w:t>
            </w:r>
            <w:r w:rsidR="00492024">
              <w:rPr>
                <w:lang w:val="en-US"/>
              </w:rPr>
              <w:t xml:space="preserve">and </w:t>
            </w:r>
            <w:r w:rsidR="00492024" w:rsidRPr="003214C3">
              <w:rPr>
                <w:lang w:val="en-US"/>
              </w:rPr>
              <w:t>application</w:t>
            </w:r>
            <w:r w:rsidRPr="003214C3">
              <w:rPr>
                <w:lang w:val="en-US"/>
              </w:rPr>
              <w:t xml:space="preserve"> should be accessible. A suitable </w:t>
            </w:r>
            <w:r w:rsidRPr="00BE3F8B">
              <w:t xml:space="preserve">user name </w:t>
            </w:r>
            <w:r>
              <w:t xml:space="preserve">and password </w:t>
            </w:r>
            <w:r w:rsidRPr="00BE3F8B">
              <w:t>should be given to the tester.</w:t>
            </w:r>
          </w:p>
        </w:tc>
      </w:tr>
      <w:tr w:rsidR="00BC782C" w:rsidRPr="003214C3" w14:paraId="2F34AA64" w14:textId="77777777" w:rsidTr="00E8062A">
        <w:trPr>
          <w:trHeight w:val="454"/>
        </w:trPr>
        <w:tc>
          <w:tcPr>
            <w:tcW w:w="982" w:type="pct"/>
          </w:tcPr>
          <w:p w14:paraId="77580385" w14:textId="77777777" w:rsidR="00BC782C" w:rsidRDefault="00BC782C" w:rsidP="00BC782C">
            <w:pPr>
              <w:rPr>
                <w:lang w:val="en-US"/>
              </w:rPr>
            </w:pPr>
            <w:r>
              <w:rPr>
                <w:lang w:val="en-US"/>
              </w:rPr>
              <w:t>Postcondition</w:t>
            </w:r>
          </w:p>
        </w:tc>
        <w:tc>
          <w:tcPr>
            <w:tcW w:w="117" w:type="pct"/>
          </w:tcPr>
          <w:p w14:paraId="068BEEAB" w14:textId="77777777" w:rsidR="00BC782C" w:rsidRPr="003214C3" w:rsidRDefault="00BC782C" w:rsidP="00BC782C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414FD895" w14:textId="77777777" w:rsidR="00BC782C" w:rsidRPr="003214C3" w:rsidRDefault="00BC782C" w:rsidP="00BC782C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BC782C">
              <w:rPr>
                <w:lang w:val="en-US"/>
              </w:rPr>
              <w:t>Success message describing the successful sign up attempt.</w:t>
            </w:r>
          </w:p>
        </w:tc>
      </w:tr>
      <w:tr w:rsidR="00283471" w:rsidRPr="003214C3" w14:paraId="0EE108AA" w14:textId="77777777" w:rsidTr="00E8062A">
        <w:trPr>
          <w:trHeight w:val="454"/>
        </w:trPr>
        <w:tc>
          <w:tcPr>
            <w:tcW w:w="982" w:type="pct"/>
          </w:tcPr>
          <w:p w14:paraId="12798523" w14:textId="77777777" w:rsidR="00283471" w:rsidRPr="003214C3" w:rsidRDefault="00283471" w:rsidP="00E8062A">
            <w:pPr>
              <w:rPr>
                <w:lang w:val="en-US"/>
              </w:rPr>
            </w:pPr>
            <w:r w:rsidRPr="003214C3">
              <w:rPr>
                <w:lang w:val="en-US"/>
              </w:rPr>
              <w:t>Procedure</w:t>
            </w:r>
          </w:p>
        </w:tc>
        <w:tc>
          <w:tcPr>
            <w:tcW w:w="117" w:type="pct"/>
          </w:tcPr>
          <w:p w14:paraId="5AF55C24" w14:textId="77777777" w:rsidR="00283471" w:rsidRPr="003214C3" w:rsidRDefault="00283471" w:rsidP="00E8062A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11DCB569" w14:textId="77777777" w:rsidR="00283471" w:rsidRDefault="00283471" w:rsidP="008D241B">
            <w:pPr>
              <w:pStyle w:val="Action"/>
              <w:numPr>
                <w:ilvl w:val="0"/>
                <w:numId w:val="8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Start Hotel Reservation System.</w:t>
            </w:r>
          </w:p>
          <w:p w14:paraId="5B2838F0" w14:textId="0B94D499" w:rsidR="00283471" w:rsidRDefault="00283471" w:rsidP="008D241B">
            <w:pPr>
              <w:pStyle w:val="Action"/>
              <w:numPr>
                <w:ilvl w:val="0"/>
                <w:numId w:val="8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“Sign</w:t>
            </w:r>
            <w:r w:rsidR="00751AF5">
              <w:rPr>
                <w:rFonts w:ascii="Times New Roman" w:hAnsi="Times New Roman"/>
              </w:rPr>
              <w:t xml:space="preserve"> Up</w:t>
            </w:r>
            <w:r>
              <w:rPr>
                <w:rFonts w:ascii="Times New Roman" w:hAnsi="Times New Roman"/>
              </w:rPr>
              <w:t>” Button</w:t>
            </w:r>
          </w:p>
          <w:p w14:paraId="311D2714" w14:textId="2104444A" w:rsidR="00283471" w:rsidRPr="00AF7603" w:rsidRDefault="00283471" w:rsidP="008D241B">
            <w:pPr>
              <w:pStyle w:val="Action"/>
              <w:numPr>
                <w:ilvl w:val="0"/>
                <w:numId w:val="8"/>
              </w:numPr>
            </w:pPr>
            <w:r>
              <w:rPr>
                <w:rFonts w:ascii="Times New Roman" w:hAnsi="Times New Roman"/>
              </w:rPr>
              <w:t xml:space="preserve">Enter </w:t>
            </w:r>
            <w:r w:rsidR="00751AF5">
              <w:t xml:space="preserve">an ID Number: </w:t>
            </w:r>
            <w:r w:rsidR="00751AF5">
              <w:rPr>
                <w:rFonts w:ascii="Times New Roman" w:hAnsi="Times New Roman"/>
              </w:rPr>
              <w:t>identity document information (driving licen</w:t>
            </w:r>
            <w:r w:rsidR="001B315D">
              <w:rPr>
                <w:rFonts w:ascii="Times New Roman" w:hAnsi="Times New Roman"/>
              </w:rPr>
              <w:t>s</w:t>
            </w:r>
            <w:r w:rsidR="00751AF5">
              <w:rPr>
                <w:rFonts w:ascii="Times New Roman" w:hAnsi="Times New Roman"/>
              </w:rPr>
              <w:t xml:space="preserve">e number, id number, or passport number) (e.g. “123456789”), </w:t>
            </w:r>
            <w:r w:rsidR="00751AF5">
              <w:t>name (</w:t>
            </w:r>
            <w:r w:rsidR="00751AF5">
              <w:rPr>
                <w:rFonts w:ascii="Times New Roman" w:hAnsi="Times New Roman"/>
              </w:rPr>
              <w:t xml:space="preserve">e.g. </w:t>
            </w:r>
            <w:r w:rsidR="00751AF5">
              <w:t>“Hotel Guest”),</w:t>
            </w:r>
            <w:r w:rsidR="00AF7603">
              <w:t xml:space="preserve"> username</w:t>
            </w:r>
            <w:r w:rsidR="00751AF5">
              <w:t>(</w:t>
            </w:r>
            <w:r w:rsidR="00751AF5">
              <w:rPr>
                <w:rFonts w:ascii="Times New Roman" w:hAnsi="Times New Roman"/>
              </w:rPr>
              <w:t xml:space="preserve">e.g. </w:t>
            </w:r>
            <w:r w:rsidR="00751AF5">
              <w:t>“HotelGuest”)</w:t>
            </w:r>
            <w:r>
              <w:t xml:space="preserve">, </w:t>
            </w:r>
            <w:r w:rsidR="00751AF5">
              <w:t xml:space="preserve">password(e.g. “qwerty”), repeat password(“qwerty”), </w:t>
            </w:r>
            <w:r>
              <w:t>email</w:t>
            </w:r>
            <w:r w:rsidR="00751AF5">
              <w:t>(e.g. “HotelGuest@hrs.local”)</w:t>
            </w:r>
            <w:r>
              <w:t xml:space="preserve">, </w:t>
            </w:r>
            <w:r w:rsidR="00751AF5">
              <w:t>choose request type as Guest.</w:t>
            </w:r>
          </w:p>
          <w:p w14:paraId="79162D36" w14:textId="39D05901" w:rsidR="00283471" w:rsidRPr="00AF7603" w:rsidRDefault="00283471" w:rsidP="008D241B">
            <w:pPr>
              <w:pStyle w:val="Action"/>
              <w:numPr>
                <w:ilvl w:val="0"/>
                <w:numId w:val="8"/>
              </w:numPr>
            </w:pPr>
            <w:r>
              <w:rPr>
                <w:rFonts w:ascii="Times New Roman" w:hAnsi="Times New Roman"/>
              </w:rPr>
              <w:t xml:space="preserve">Click </w:t>
            </w:r>
            <w:r w:rsidR="00751AF5">
              <w:rPr>
                <w:rFonts w:ascii="Times New Roman" w:hAnsi="Times New Roman"/>
              </w:rPr>
              <w:t>“Sign Up”</w:t>
            </w:r>
            <w:r>
              <w:rPr>
                <w:rFonts w:ascii="Times New Roman" w:hAnsi="Times New Roman"/>
              </w:rPr>
              <w:t>.</w:t>
            </w:r>
          </w:p>
          <w:p w14:paraId="62D15B77" w14:textId="6976D563" w:rsidR="00AF7603" w:rsidRPr="00BE3F8B" w:rsidRDefault="00AF7603" w:rsidP="008D241B">
            <w:pPr>
              <w:pStyle w:val="Action"/>
              <w:numPr>
                <w:ilvl w:val="0"/>
                <w:numId w:val="8"/>
              </w:numPr>
            </w:pPr>
            <w:r>
              <w:t xml:space="preserve">Success message describing the successful sign up </w:t>
            </w:r>
            <w:r w:rsidR="00751AF5">
              <w:t>attempt will be shown</w:t>
            </w:r>
            <w:r>
              <w:t>.</w:t>
            </w:r>
          </w:p>
          <w:p w14:paraId="14AEBEF9" w14:textId="77777777" w:rsidR="00283471" w:rsidRPr="00BE3F8B" w:rsidRDefault="00283471" w:rsidP="00751AF5">
            <w:pPr>
              <w:pStyle w:val="Verify"/>
            </w:pPr>
          </w:p>
        </w:tc>
      </w:tr>
      <w:tr w:rsidR="00283471" w:rsidRPr="003214C3" w14:paraId="7DBE468B" w14:textId="77777777" w:rsidTr="00E8062A">
        <w:trPr>
          <w:trHeight w:val="454"/>
        </w:trPr>
        <w:tc>
          <w:tcPr>
            <w:tcW w:w="982" w:type="pct"/>
          </w:tcPr>
          <w:p w14:paraId="6A1609B1" w14:textId="77777777" w:rsidR="00283471" w:rsidRPr="003214C3" w:rsidRDefault="00283471" w:rsidP="00E8062A">
            <w:pPr>
              <w:rPr>
                <w:lang w:val="en-US"/>
              </w:rPr>
            </w:pPr>
            <w:r w:rsidRPr="003214C3">
              <w:rPr>
                <w:lang w:val="en-US"/>
              </w:rPr>
              <w:t>Cleanup</w:t>
            </w:r>
          </w:p>
        </w:tc>
        <w:tc>
          <w:tcPr>
            <w:tcW w:w="117" w:type="pct"/>
          </w:tcPr>
          <w:p w14:paraId="6A7EC462" w14:textId="77777777" w:rsidR="00283471" w:rsidRPr="003214C3" w:rsidRDefault="00283471" w:rsidP="00E8062A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1C40D1D3" w14:textId="1864DA93" w:rsidR="00283471" w:rsidRPr="000B5F1D" w:rsidRDefault="00283471" w:rsidP="00DF477D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Click on </w:t>
            </w:r>
            <w:r w:rsidR="00DF477D">
              <w:rPr>
                <w:rFonts w:eastAsia="Arial Unicode MS"/>
              </w:rPr>
              <w:t>“</w:t>
            </w:r>
            <w:r w:rsidR="00751AF5">
              <w:rPr>
                <w:rFonts w:eastAsia="Arial Unicode MS"/>
              </w:rPr>
              <w:t>Exit</w:t>
            </w:r>
            <w:r w:rsidR="00DF477D">
              <w:rPr>
                <w:rFonts w:eastAsia="Arial Unicode MS"/>
              </w:rPr>
              <w:t>”</w:t>
            </w:r>
            <w:r>
              <w:rPr>
                <w:rFonts w:eastAsia="Arial Unicode MS"/>
              </w:rPr>
              <w:t xml:space="preserve"> but</w:t>
            </w:r>
            <w:r w:rsidR="00A674A0">
              <w:rPr>
                <w:rFonts w:eastAsia="Arial Unicode MS"/>
              </w:rPr>
              <w:t>t</w:t>
            </w:r>
            <w:r>
              <w:rPr>
                <w:rFonts w:eastAsia="Arial Unicode MS"/>
              </w:rPr>
              <w:t xml:space="preserve">on </w:t>
            </w:r>
            <w:r w:rsidR="00751AF5">
              <w:rPr>
                <w:rFonts w:eastAsia="Arial Unicode MS"/>
              </w:rPr>
              <w:t>on the Login page or close the window</w:t>
            </w:r>
            <w:r w:rsidR="00A674A0">
              <w:rPr>
                <w:rFonts w:eastAsia="Arial Unicode MS"/>
              </w:rPr>
              <w:t>.</w:t>
            </w:r>
          </w:p>
        </w:tc>
      </w:tr>
    </w:tbl>
    <w:p w14:paraId="07A539DC" w14:textId="77777777" w:rsidR="00AF7603" w:rsidRDefault="00AF7603" w:rsidP="00283471"/>
    <w:tbl>
      <w:tblPr>
        <w:tblW w:w="48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66"/>
        <w:gridCol w:w="294"/>
        <w:gridCol w:w="9799"/>
      </w:tblGrid>
      <w:tr w:rsidR="00AF7603" w:rsidRPr="003214C3" w14:paraId="491ED27F" w14:textId="77777777" w:rsidTr="00E8062A">
        <w:trPr>
          <w:trHeight w:val="454"/>
        </w:trPr>
        <w:tc>
          <w:tcPr>
            <w:tcW w:w="982" w:type="pct"/>
          </w:tcPr>
          <w:p w14:paraId="68A96E08" w14:textId="77777777" w:rsidR="00AF7603" w:rsidRPr="00E01AD4" w:rsidRDefault="00AF7603" w:rsidP="00E8062A">
            <w:pPr>
              <w:rPr>
                <w:b/>
                <w:lang w:val="en-US"/>
              </w:rPr>
            </w:pPr>
            <w:r w:rsidRPr="00E01AD4">
              <w:rPr>
                <w:b/>
                <w:lang w:val="en-US"/>
              </w:rPr>
              <w:t>TC ID</w:t>
            </w:r>
          </w:p>
        </w:tc>
        <w:tc>
          <w:tcPr>
            <w:tcW w:w="117" w:type="pct"/>
          </w:tcPr>
          <w:p w14:paraId="46EF2330" w14:textId="77777777" w:rsidR="00AF7603" w:rsidRPr="00E01AD4" w:rsidRDefault="00AF7603" w:rsidP="00E8062A">
            <w:pPr>
              <w:rPr>
                <w:b/>
                <w:lang w:val="en-US"/>
              </w:rPr>
            </w:pPr>
            <w:r w:rsidRPr="00E01AD4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5F25D30F" w14:textId="77777777" w:rsidR="00AF7603" w:rsidRPr="00E01AD4" w:rsidRDefault="00AF7603" w:rsidP="00E8062A">
            <w:pPr>
              <w:spacing w:line="360" w:lineRule="auto"/>
              <w:rPr>
                <w:b/>
                <w:lang w:val="en-US"/>
              </w:rPr>
            </w:pPr>
            <w:r>
              <w:rPr>
                <w:b/>
              </w:rPr>
              <w:t>HRS.MA</w:t>
            </w:r>
            <w:r w:rsidRPr="00E01AD4">
              <w:rPr>
                <w:b/>
              </w:rPr>
              <w:t>.fn.0</w:t>
            </w:r>
            <w:r>
              <w:rPr>
                <w:b/>
              </w:rPr>
              <w:t>2</w:t>
            </w:r>
          </w:p>
        </w:tc>
      </w:tr>
      <w:tr w:rsidR="00AF7603" w:rsidRPr="003214C3" w14:paraId="1AB97FC8" w14:textId="77777777" w:rsidTr="00E8062A">
        <w:trPr>
          <w:trHeight w:val="454"/>
        </w:trPr>
        <w:tc>
          <w:tcPr>
            <w:tcW w:w="982" w:type="pct"/>
          </w:tcPr>
          <w:p w14:paraId="3E7E2921" w14:textId="77777777" w:rsidR="00AF7603" w:rsidRPr="003214C3" w:rsidRDefault="00AF7603" w:rsidP="00E8062A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17" w:type="pct"/>
          </w:tcPr>
          <w:p w14:paraId="08FCAC69" w14:textId="77777777" w:rsidR="00AF7603" w:rsidRPr="003214C3" w:rsidRDefault="00AF7603" w:rsidP="00E8062A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606EEE51" w14:textId="090D13AE" w:rsidR="00AF7603" w:rsidRPr="001E3884" w:rsidRDefault="00AF7603" w:rsidP="00E8062A">
            <w:r>
              <w:t>Create account</w:t>
            </w:r>
            <w:r w:rsidRPr="001E3884">
              <w:t xml:space="preserve"> </w:t>
            </w:r>
            <w:r w:rsidR="001B315D">
              <w:t>of Receptionist</w:t>
            </w:r>
          </w:p>
        </w:tc>
      </w:tr>
      <w:tr w:rsidR="00AF7603" w:rsidRPr="003214C3" w14:paraId="4C8843E9" w14:textId="77777777" w:rsidTr="00E8062A">
        <w:trPr>
          <w:trHeight w:val="454"/>
        </w:trPr>
        <w:tc>
          <w:tcPr>
            <w:tcW w:w="982" w:type="pct"/>
          </w:tcPr>
          <w:p w14:paraId="5967D3C7" w14:textId="77777777" w:rsidR="00AF7603" w:rsidRPr="003214C3" w:rsidRDefault="00AF7603" w:rsidP="00E8062A">
            <w:pPr>
              <w:rPr>
                <w:lang w:val="en-US"/>
              </w:rPr>
            </w:pPr>
            <w:r w:rsidRPr="003214C3">
              <w:rPr>
                <w:lang w:val="en-US"/>
              </w:rPr>
              <w:t>Requirements</w:t>
            </w:r>
          </w:p>
        </w:tc>
        <w:tc>
          <w:tcPr>
            <w:tcW w:w="117" w:type="pct"/>
          </w:tcPr>
          <w:p w14:paraId="7F345500" w14:textId="77777777" w:rsidR="00AF7603" w:rsidRPr="003214C3" w:rsidRDefault="00AF7603" w:rsidP="00E8062A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15ADEDCB" w14:textId="77777777" w:rsidR="00AF7603" w:rsidRPr="003214C3" w:rsidRDefault="00AF7603" w:rsidP="00E8062A">
            <w:pPr>
              <w:rPr>
                <w:lang w:val="en-US"/>
              </w:rPr>
            </w:pPr>
            <w:r>
              <w:rPr>
                <w:lang w:val="en-US"/>
              </w:rPr>
              <w:t>UC1 Manage Account</w:t>
            </w:r>
          </w:p>
        </w:tc>
      </w:tr>
      <w:tr w:rsidR="00AF7603" w:rsidRPr="003214C3" w14:paraId="6FCC61CB" w14:textId="77777777" w:rsidTr="00E8062A">
        <w:trPr>
          <w:trHeight w:val="454"/>
        </w:trPr>
        <w:tc>
          <w:tcPr>
            <w:tcW w:w="982" w:type="pct"/>
          </w:tcPr>
          <w:p w14:paraId="22A22035" w14:textId="77777777" w:rsidR="00AF7603" w:rsidRPr="003214C3" w:rsidRDefault="00AF7603" w:rsidP="00E8062A">
            <w:pPr>
              <w:rPr>
                <w:lang w:val="en-US"/>
              </w:rPr>
            </w:pPr>
            <w:r w:rsidRPr="003214C3">
              <w:rPr>
                <w:lang w:val="en-US"/>
              </w:rPr>
              <w:t>Priority</w:t>
            </w:r>
          </w:p>
        </w:tc>
        <w:tc>
          <w:tcPr>
            <w:tcW w:w="117" w:type="pct"/>
          </w:tcPr>
          <w:p w14:paraId="40BA4D92" w14:textId="77777777" w:rsidR="00AF7603" w:rsidRPr="003214C3" w:rsidRDefault="00AF7603" w:rsidP="00E8062A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463EBC58" w14:textId="77777777" w:rsidR="00AF7603" w:rsidRPr="003214C3" w:rsidRDefault="00AF7603" w:rsidP="00E8062A">
            <w:pPr>
              <w:rPr>
                <w:lang w:val="en-US"/>
              </w:rPr>
            </w:pPr>
            <w:r w:rsidRPr="003214C3">
              <w:rPr>
                <w:lang w:val="en-US"/>
              </w:rPr>
              <w:t>High</w:t>
            </w:r>
          </w:p>
        </w:tc>
      </w:tr>
      <w:tr w:rsidR="00AF7603" w:rsidRPr="003214C3" w14:paraId="272014AB" w14:textId="77777777" w:rsidTr="00E8062A">
        <w:trPr>
          <w:trHeight w:val="454"/>
        </w:trPr>
        <w:tc>
          <w:tcPr>
            <w:tcW w:w="982" w:type="pct"/>
          </w:tcPr>
          <w:p w14:paraId="0ED0A32F" w14:textId="77777777" w:rsidR="00AF7603" w:rsidRPr="003214C3" w:rsidRDefault="00AF7603" w:rsidP="00E8062A">
            <w:pPr>
              <w:rPr>
                <w:lang w:val="en-US"/>
              </w:rPr>
            </w:pPr>
            <w:r w:rsidRPr="003214C3">
              <w:rPr>
                <w:lang w:val="en-US"/>
              </w:rPr>
              <w:t>Category</w:t>
            </w:r>
          </w:p>
        </w:tc>
        <w:tc>
          <w:tcPr>
            <w:tcW w:w="117" w:type="pct"/>
          </w:tcPr>
          <w:p w14:paraId="7510EE0E" w14:textId="77777777" w:rsidR="00AF7603" w:rsidRPr="003214C3" w:rsidRDefault="00AF7603" w:rsidP="00E8062A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258980D4" w14:textId="77777777" w:rsidR="00AF7603" w:rsidRPr="003214C3" w:rsidRDefault="00AF7603" w:rsidP="00E8062A">
            <w:pPr>
              <w:rPr>
                <w:lang w:val="en-US"/>
              </w:rPr>
            </w:pPr>
            <w:r w:rsidRPr="003214C3">
              <w:rPr>
                <w:lang w:val="en-US"/>
              </w:rPr>
              <w:t>Acceptance</w:t>
            </w:r>
          </w:p>
        </w:tc>
      </w:tr>
      <w:tr w:rsidR="00AF7603" w:rsidRPr="003214C3" w14:paraId="4965324F" w14:textId="77777777" w:rsidTr="00E8062A">
        <w:trPr>
          <w:trHeight w:val="454"/>
        </w:trPr>
        <w:tc>
          <w:tcPr>
            <w:tcW w:w="982" w:type="pct"/>
          </w:tcPr>
          <w:p w14:paraId="14C59AD2" w14:textId="77777777" w:rsidR="00AF7603" w:rsidRPr="003214C3" w:rsidRDefault="00AF7603" w:rsidP="00E8062A">
            <w:pPr>
              <w:rPr>
                <w:lang w:val="en-US"/>
              </w:rPr>
            </w:pPr>
            <w:r w:rsidRPr="003214C3">
              <w:rPr>
                <w:lang w:val="en-US"/>
              </w:rPr>
              <w:t>Est. Time Needed</w:t>
            </w:r>
          </w:p>
        </w:tc>
        <w:tc>
          <w:tcPr>
            <w:tcW w:w="117" w:type="pct"/>
          </w:tcPr>
          <w:p w14:paraId="7BD134B1" w14:textId="77777777" w:rsidR="00AF7603" w:rsidRPr="003214C3" w:rsidRDefault="00AF7603" w:rsidP="00E8062A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23DF524E" w14:textId="77777777" w:rsidR="00AF7603" w:rsidRPr="003214C3" w:rsidRDefault="00AF7603" w:rsidP="00E8062A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Pr="003214C3">
              <w:rPr>
                <w:lang w:val="en-US"/>
              </w:rPr>
              <w:t xml:space="preserve"> Minutes</w:t>
            </w:r>
          </w:p>
        </w:tc>
      </w:tr>
      <w:tr w:rsidR="00AF7603" w:rsidRPr="003214C3" w14:paraId="710FDFA6" w14:textId="77777777" w:rsidTr="00E8062A">
        <w:trPr>
          <w:trHeight w:val="454"/>
        </w:trPr>
        <w:tc>
          <w:tcPr>
            <w:tcW w:w="982" w:type="pct"/>
          </w:tcPr>
          <w:p w14:paraId="4A47CE79" w14:textId="77777777" w:rsidR="00AF7603" w:rsidRPr="003214C3" w:rsidRDefault="00AF7603" w:rsidP="00E8062A">
            <w:pPr>
              <w:rPr>
                <w:lang w:val="en-US"/>
              </w:rPr>
            </w:pPr>
            <w:r>
              <w:rPr>
                <w:lang w:val="en-US"/>
              </w:rPr>
              <w:t>Data Required</w:t>
            </w:r>
          </w:p>
        </w:tc>
        <w:tc>
          <w:tcPr>
            <w:tcW w:w="117" w:type="pct"/>
          </w:tcPr>
          <w:p w14:paraId="3FC8E6A0" w14:textId="77777777" w:rsidR="00AF7603" w:rsidRPr="003214C3" w:rsidRDefault="00AF7603" w:rsidP="00E8062A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19446CD5" w14:textId="77777777" w:rsidR="00AF7603" w:rsidRPr="003214C3" w:rsidRDefault="00AF7603" w:rsidP="00E8062A">
            <w:pPr>
              <w:rPr>
                <w:lang w:val="en-US"/>
              </w:rPr>
            </w:pPr>
            <w:r>
              <w:t>A valid name, email, password, account type, and any identity document information(driving licence, id, passport).</w:t>
            </w:r>
          </w:p>
        </w:tc>
      </w:tr>
      <w:tr w:rsidR="00AF7603" w:rsidRPr="003214C3" w14:paraId="24F6C40A" w14:textId="77777777" w:rsidTr="00E8062A">
        <w:trPr>
          <w:trHeight w:val="454"/>
        </w:trPr>
        <w:tc>
          <w:tcPr>
            <w:tcW w:w="982" w:type="pct"/>
          </w:tcPr>
          <w:p w14:paraId="0903CCF5" w14:textId="77777777" w:rsidR="00AF7603" w:rsidRPr="003214C3" w:rsidRDefault="00AF7603" w:rsidP="00E8062A">
            <w:pPr>
              <w:rPr>
                <w:lang w:val="en-US"/>
              </w:rPr>
            </w:pPr>
            <w:r>
              <w:rPr>
                <w:lang w:val="en-US"/>
              </w:rPr>
              <w:t>Precondition</w:t>
            </w:r>
          </w:p>
        </w:tc>
        <w:tc>
          <w:tcPr>
            <w:tcW w:w="117" w:type="pct"/>
          </w:tcPr>
          <w:p w14:paraId="71DA8AF9" w14:textId="77777777" w:rsidR="00AF7603" w:rsidRPr="003214C3" w:rsidRDefault="00AF7603" w:rsidP="00E8062A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68126698" w14:textId="77777777" w:rsidR="00AF7603" w:rsidRPr="003214C3" w:rsidRDefault="00AF7603" w:rsidP="00E8062A">
            <w:pPr>
              <w:rPr>
                <w:lang w:val="en-US"/>
              </w:rPr>
            </w:pPr>
            <w:r w:rsidRPr="003214C3">
              <w:rPr>
                <w:lang w:val="en-US"/>
              </w:rPr>
              <w:t>Test env</w:t>
            </w:r>
            <w:r>
              <w:rPr>
                <w:lang w:val="en-US"/>
              </w:rPr>
              <w:t xml:space="preserve">ironment should be ready and </w:t>
            </w:r>
            <w:r w:rsidRPr="003214C3">
              <w:rPr>
                <w:lang w:val="en-US"/>
              </w:rPr>
              <w:t xml:space="preserve">application should be accessible. A suitable </w:t>
            </w:r>
            <w:r w:rsidRPr="00BE3F8B">
              <w:t xml:space="preserve">user name </w:t>
            </w:r>
            <w:r>
              <w:t xml:space="preserve">and password </w:t>
            </w:r>
            <w:r w:rsidRPr="00BE3F8B">
              <w:t>should be given to the tester.</w:t>
            </w:r>
          </w:p>
        </w:tc>
      </w:tr>
      <w:tr w:rsidR="00BC782C" w:rsidRPr="003214C3" w14:paraId="1F73D244" w14:textId="77777777" w:rsidTr="00E8062A">
        <w:trPr>
          <w:trHeight w:val="454"/>
        </w:trPr>
        <w:tc>
          <w:tcPr>
            <w:tcW w:w="982" w:type="pct"/>
          </w:tcPr>
          <w:p w14:paraId="29CB7FE9" w14:textId="77777777" w:rsidR="00BC782C" w:rsidRDefault="00BC782C" w:rsidP="00BC782C">
            <w:pPr>
              <w:rPr>
                <w:lang w:val="en-US"/>
              </w:rPr>
            </w:pPr>
            <w:r>
              <w:rPr>
                <w:lang w:val="en-US"/>
              </w:rPr>
              <w:t>Postcondition</w:t>
            </w:r>
          </w:p>
        </w:tc>
        <w:tc>
          <w:tcPr>
            <w:tcW w:w="117" w:type="pct"/>
          </w:tcPr>
          <w:p w14:paraId="7EF6E409" w14:textId="77777777" w:rsidR="00BC782C" w:rsidRPr="003214C3" w:rsidRDefault="00BC782C" w:rsidP="00BC782C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609717AB" w14:textId="77777777" w:rsidR="00BC782C" w:rsidRPr="003214C3" w:rsidRDefault="00BC782C" w:rsidP="00BC782C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BC782C">
              <w:rPr>
                <w:lang w:val="en-US"/>
              </w:rPr>
              <w:t>Success message describing the successful sign up attempt.</w:t>
            </w:r>
          </w:p>
        </w:tc>
      </w:tr>
      <w:tr w:rsidR="00AF7603" w:rsidRPr="003214C3" w14:paraId="5CE1775F" w14:textId="77777777" w:rsidTr="00E8062A">
        <w:trPr>
          <w:trHeight w:val="454"/>
        </w:trPr>
        <w:tc>
          <w:tcPr>
            <w:tcW w:w="982" w:type="pct"/>
          </w:tcPr>
          <w:p w14:paraId="395637B2" w14:textId="77777777" w:rsidR="00AF7603" w:rsidRPr="003214C3" w:rsidRDefault="00AF7603" w:rsidP="00E8062A">
            <w:pPr>
              <w:rPr>
                <w:lang w:val="en-US"/>
              </w:rPr>
            </w:pPr>
            <w:r w:rsidRPr="003214C3">
              <w:rPr>
                <w:lang w:val="en-US"/>
              </w:rPr>
              <w:t>Procedure</w:t>
            </w:r>
          </w:p>
        </w:tc>
        <w:tc>
          <w:tcPr>
            <w:tcW w:w="117" w:type="pct"/>
          </w:tcPr>
          <w:p w14:paraId="3BA37BF5" w14:textId="77777777" w:rsidR="00AF7603" w:rsidRPr="003214C3" w:rsidRDefault="00AF7603" w:rsidP="00E8062A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5DFE974C" w14:textId="77777777" w:rsidR="00751AF5" w:rsidRDefault="00751AF5" w:rsidP="008D241B">
            <w:pPr>
              <w:pStyle w:val="Action"/>
              <w:numPr>
                <w:ilvl w:val="0"/>
                <w:numId w:val="12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Start Hotel Reservation System.</w:t>
            </w:r>
          </w:p>
          <w:p w14:paraId="0AFF35D3" w14:textId="77777777" w:rsidR="00751AF5" w:rsidRDefault="00751AF5" w:rsidP="008D241B">
            <w:pPr>
              <w:pStyle w:val="Action"/>
              <w:numPr>
                <w:ilvl w:val="0"/>
                <w:numId w:val="12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“Sign Up” Button</w:t>
            </w:r>
          </w:p>
          <w:p w14:paraId="7BC092C0" w14:textId="6CAF03C9" w:rsidR="00751AF5" w:rsidRPr="00AF7603" w:rsidRDefault="00751AF5" w:rsidP="008D241B">
            <w:pPr>
              <w:pStyle w:val="Action"/>
              <w:numPr>
                <w:ilvl w:val="0"/>
                <w:numId w:val="12"/>
              </w:numPr>
            </w:pPr>
            <w:r>
              <w:rPr>
                <w:rFonts w:ascii="Times New Roman" w:hAnsi="Times New Roman"/>
              </w:rPr>
              <w:t xml:space="preserve">Enter </w:t>
            </w:r>
            <w:r>
              <w:t xml:space="preserve">an ID Number: </w:t>
            </w:r>
            <w:r>
              <w:rPr>
                <w:rFonts w:ascii="Times New Roman" w:hAnsi="Times New Roman"/>
              </w:rPr>
              <w:t>identity document information (driving licen</w:t>
            </w:r>
            <w:r w:rsidR="001B315D"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/>
              </w:rPr>
              <w:t xml:space="preserve">e number, id number, or passport number) (e.g. “123456789”), </w:t>
            </w:r>
            <w:r>
              <w:t>name (</w:t>
            </w:r>
            <w:r>
              <w:rPr>
                <w:rFonts w:ascii="Times New Roman" w:hAnsi="Times New Roman"/>
              </w:rPr>
              <w:t xml:space="preserve">e.g. </w:t>
            </w:r>
            <w:r>
              <w:t>“</w:t>
            </w:r>
            <w:r w:rsidR="001B315D">
              <w:t>Receptionist</w:t>
            </w:r>
            <w:r>
              <w:t>”), username(</w:t>
            </w:r>
            <w:r>
              <w:rPr>
                <w:rFonts w:ascii="Times New Roman" w:hAnsi="Times New Roman"/>
              </w:rPr>
              <w:t xml:space="preserve">e.g. </w:t>
            </w:r>
            <w:r>
              <w:t>“</w:t>
            </w:r>
            <w:r w:rsidR="001B315D">
              <w:t>Receptionist1</w:t>
            </w:r>
            <w:r>
              <w:t>”), password(e.g. “qwerty”), repeat password(“qwerty”), email(e.g. “</w:t>
            </w:r>
            <w:r w:rsidR="001B315D">
              <w:t>Receptionist</w:t>
            </w:r>
            <w:r>
              <w:t xml:space="preserve">@hrs.local”), choose request type as </w:t>
            </w:r>
            <w:r w:rsidR="001B315D">
              <w:t>Receptionist</w:t>
            </w:r>
            <w:r>
              <w:t>.</w:t>
            </w:r>
          </w:p>
          <w:p w14:paraId="25CACB4F" w14:textId="77777777" w:rsidR="00751AF5" w:rsidRPr="00AF7603" w:rsidRDefault="00751AF5" w:rsidP="008D241B">
            <w:pPr>
              <w:pStyle w:val="Action"/>
              <w:numPr>
                <w:ilvl w:val="0"/>
                <w:numId w:val="12"/>
              </w:numPr>
            </w:pPr>
            <w:r>
              <w:rPr>
                <w:rFonts w:ascii="Times New Roman" w:hAnsi="Times New Roman"/>
              </w:rPr>
              <w:t>Click “Sign Up”.</w:t>
            </w:r>
          </w:p>
          <w:p w14:paraId="7F258162" w14:textId="567B067B" w:rsidR="00AF7603" w:rsidRPr="00BE3F8B" w:rsidRDefault="00751AF5" w:rsidP="008D241B">
            <w:pPr>
              <w:pStyle w:val="Action"/>
              <w:numPr>
                <w:ilvl w:val="0"/>
                <w:numId w:val="12"/>
              </w:numPr>
            </w:pPr>
            <w:r>
              <w:t>Success message describing the successful sign up attempt will be shown.</w:t>
            </w:r>
          </w:p>
        </w:tc>
      </w:tr>
      <w:tr w:rsidR="00AF7603" w:rsidRPr="003214C3" w14:paraId="207AD98D" w14:textId="77777777" w:rsidTr="00E8062A">
        <w:trPr>
          <w:trHeight w:val="454"/>
        </w:trPr>
        <w:tc>
          <w:tcPr>
            <w:tcW w:w="982" w:type="pct"/>
          </w:tcPr>
          <w:p w14:paraId="50AD7192" w14:textId="77777777" w:rsidR="00AF7603" w:rsidRPr="003214C3" w:rsidRDefault="00AF7603" w:rsidP="00E8062A">
            <w:pPr>
              <w:rPr>
                <w:lang w:val="en-US"/>
              </w:rPr>
            </w:pPr>
            <w:r w:rsidRPr="003214C3">
              <w:rPr>
                <w:lang w:val="en-US"/>
              </w:rPr>
              <w:t>Cleanup</w:t>
            </w:r>
          </w:p>
        </w:tc>
        <w:tc>
          <w:tcPr>
            <w:tcW w:w="117" w:type="pct"/>
          </w:tcPr>
          <w:p w14:paraId="28EAC3C2" w14:textId="77777777" w:rsidR="00AF7603" w:rsidRPr="003214C3" w:rsidRDefault="00AF7603" w:rsidP="00E8062A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5164BB86" w14:textId="6F196D31" w:rsidR="00AF7603" w:rsidRPr="000B5F1D" w:rsidRDefault="001B315D" w:rsidP="00E8062A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Click on “Exit” button on the Login page or close the window.</w:t>
            </w:r>
          </w:p>
        </w:tc>
      </w:tr>
    </w:tbl>
    <w:p w14:paraId="5BAD9165" w14:textId="77777777" w:rsidR="00AF7603" w:rsidRDefault="00AF7603" w:rsidP="00283471"/>
    <w:p w14:paraId="2CAFBEA9" w14:textId="77777777" w:rsidR="00AF7603" w:rsidRDefault="00AF7603" w:rsidP="00283471"/>
    <w:tbl>
      <w:tblPr>
        <w:tblW w:w="48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66"/>
        <w:gridCol w:w="294"/>
        <w:gridCol w:w="9799"/>
      </w:tblGrid>
      <w:tr w:rsidR="00492024" w:rsidRPr="003214C3" w14:paraId="4B238CA8" w14:textId="77777777" w:rsidTr="00E8062A">
        <w:trPr>
          <w:trHeight w:val="454"/>
        </w:trPr>
        <w:tc>
          <w:tcPr>
            <w:tcW w:w="982" w:type="pct"/>
          </w:tcPr>
          <w:p w14:paraId="6D32339B" w14:textId="77777777" w:rsidR="00492024" w:rsidRPr="00E01AD4" w:rsidRDefault="00492024" w:rsidP="00E8062A">
            <w:pPr>
              <w:rPr>
                <w:b/>
                <w:lang w:val="en-US"/>
              </w:rPr>
            </w:pPr>
            <w:r w:rsidRPr="00E01AD4">
              <w:rPr>
                <w:b/>
                <w:lang w:val="en-US"/>
              </w:rPr>
              <w:t>TC ID</w:t>
            </w:r>
          </w:p>
        </w:tc>
        <w:tc>
          <w:tcPr>
            <w:tcW w:w="117" w:type="pct"/>
          </w:tcPr>
          <w:p w14:paraId="39F2B5D3" w14:textId="77777777" w:rsidR="00492024" w:rsidRPr="00E01AD4" w:rsidRDefault="00492024" w:rsidP="00E8062A">
            <w:pPr>
              <w:rPr>
                <w:b/>
                <w:lang w:val="en-US"/>
              </w:rPr>
            </w:pPr>
            <w:r w:rsidRPr="00E01AD4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2F362483" w14:textId="47C2DE33" w:rsidR="00492024" w:rsidRPr="00E01AD4" w:rsidRDefault="00492024" w:rsidP="00E8062A">
            <w:pPr>
              <w:spacing w:line="360" w:lineRule="auto"/>
              <w:rPr>
                <w:b/>
                <w:lang w:val="en-US"/>
              </w:rPr>
            </w:pPr>
            <w:r>
              <w:rPr>
                <w:b/>
              </w:rPr>
              <w:t>HRS.MA</w:t>
            </w:r>
            <w:r w:rsidRPr="00E01AD4">
              <w:rPr>
                <w:b/>
              </w:rPr>
              <w:t>.fn.0</w:t>
            </w:r>
            <w:r w:rsidR="001B315D">
              <w:rPr>
                <w:b/>
              </w:rPr>
              <w:t>3</w:t>
            </w:r>
          </w:p>
        </w:tc>
      </w:tr>
      <w:tr w:rsidR="00492024" w:rsidRPr="003214C3" w14:paraId="469288D9" w14:textId="77777777" w:rsidTr="00E8062A">
        <w:trPr>
          <w:trHeight w:val="454"/>
        </w:trPr>
        <w:tc>
          <w:tcPr>
            <w:tcW w:w="982" w:type="pct"/>
          </w:tcPr>
          <w:p w14:paraId="2DD7E56B" w14:textId="77777777" w:rsidR="00492024" w:rsidRPr="003214C3" w:rsidRDefault="00492024" w:rsidP="00492024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17" w:type="pct"/>
          </w:tcPr>
          <w:p w14:paraId="4E891249" w14:textId="77777777" w:rsidR="00492024" w:rsidRPr="003214C3" w:rsidRDefault="00492024" w:rsidP="00492024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7B8F613E" w14:textId="4E848A1E" w:rsidR="00492024" w:rsidRPr="001E3884" w:rsidRDefault="00492024" w:rsidP="00492024">
            <w:r w:rsidRPr="001E3884">
              <w:t>Login</w:t>
            </w:r>
            <w:r w:rsidR="001B315D">
              <w:t xml:space="preserve"> as Hotel Manager</w:t>
            </w:r>
            <w:r w:rsidRPr="001E3884">
              <w:t xml:space="preserve"> with a</w:t>
            </w:r>
            <w:r>
              <w:t>n</w:t>
            </w:r>
            <w:r w:rsidRPr="001E3884">
              <w:t xml:space="preserve"> valid </w:t>
            </w:r>
            <w:r>
              <w:t xml:space="preserve">user name and </w:t>
            </w:r>
            <w:r w:rsidRPr="001E3884">
              <w:t xml:space="preserve">valid password to test </w:t>
            </w:r>
            <w:r>
              <w:t>validate user function</w:t>
            </w:r>
            <w:r w:rsidRPr="003214C3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492024" w:rsidRPr="003214C3" w14:paraId="60DBF23B" w14:textId="77777777" w:rsidTr="00E8062A">
        <w:trPr>
          <w:trHeight w:val="454"/>
        </w:trPr>
        <w:tc>
          <w:tcPr>
            <w:tcW w:w="982" w:type="pct"/>
          </w:tcPr>
          <w:p w14:paraId="7E98DA73" w14:textId="77777777" w:rsidR="00492024" w:rsidRPr="003214C3" w:rsidRDefault="00492024" w:rsidP="00E8062A">
            <w:pPr>
              <w:rPr>
                <w:lang w:val="en-US"/>
              </w:rPr>
            </w:pPr>
            <w:r w:rsidRPr="003214C3">
              <w:rPr>
                <w:lang w:val="en-US"/>
              </w:rPr>
              <w:t>Requirements</w:t>
            </w:r>
          </w:p>
        </w:tc>
        <w:tc>
          <w:tcPr>
            <w:tcW w:w="117" w:type="pct"/>
          </w:tcPr>
          <w:p w14:paraId="49016404" w14:textId="77777777" w:rsidR="00492024" w:rsidRPr="003214C3" w:rsidRDefault="00492024" w:rsidP="00E8062A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5566B934" w14:textId="77777777" w:rsidR="00492024" w:rsidRPr="003214C3" w:rsidRDefault="00492024" w:rsidP="00E8062A">
            <w:pPr>
              <w:rPr>
                <w:lang w:val="en-US"/>
              </w:rPr>
            </w:pPr>
            <w:r>
              <w:rPr>
                <w:lang w:val="en-US"/>
              </w:rPr>
              <w:t>UC1 Manage Account</w:t>
            </w:r>
          </w:p>
        </w:tc>
      </w:tr>
      <w:tr w:rsidR="00492024" w:rsidRPr="003214C3" w14:paraId="3CBE6707" w14:textId="77777777" w:rsidTr="00E8062A">
        <w:trPr>
          <w:trHeight w:val="454"/>
        </w:trPr>
        <w:tc>
          <w:tcPr>
            <w:tcW w:w="982" w:type="pct"/>
          </w:tcPr>
          <w:p w14:paraId="70E8A250" w14:textId="77777777" w:rsidR="00492024" w:rsidRPr="003214C3" w:rsidRDefault="00492024" w:rsidP="00E8062A">
            <w:pPr>
              <w:rPr>
                <w:lang w:val="en-US"/>
              </w:rPr>
            </w:pPr>
            <w:r w:rsidRPr="003214C3">
              <w:rPr>
                <w:lang w:val="en-US"/>
              </w:rPr>
              <w:t>Priority</w:t>
            </w:r>
          </w:p>
        </w:tc>
        <w:tc>
          <w:tcPr>
            <w:tcW w:w="117" w:type="pct"/>
          </w:tcPr>
          <w:p w14:paraId="27A7D1F2" w14:textId="77777777" w:rsidR="00492024" w:rsidRPr="003214C3" w:rsidRDefault="00492024" w:rsidP="00E8062A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6C2E068E" w14:textId="77777777" w:rsidR="00492024" w:rsidRPr="003214C3" w:rsidRDefault="00492024" w:rsidP="00E8062A">
            <w:pPr>
              <w:rPr>
                <w:lang w:val="en-US"/>
              </w:rPr>
            </w:pPr>
            <w:r w:rsidRPr="003214C3">
              <w:rPr>
                <w:lang w:val="en-US"/>
              </w:rPr>
              <w:t>High</w:t>
            </w:r>
          </w:p>
        </w:tc>
      </w:tr>
      <w:tr w:rsidR="00492024" w:rsidRPr="003214C3" w14:paraId="544F6311" w14:textId="77777777" w:rsidTr="00E8062A">
        <w:trPr>
          <w:trHeight w:val="454"/>
        </w:trPr>
        <w:tc>
          <w:tcPr>
            <w:tcW w:w="982" w:type="pct"/>
          </w:tcPr>
          <w:p w14:paraId="6F8351AE" w14:textId="77777777" w:rsidR="00492024" w:rsidRPr="003214C3" w:rsidRDefault="00492024" w:rsidP="00E8062A">
            <w:pPr>
              <w:rPr>
                <w:lang w:val="en-US"/>
              </w:rPr>
            </w:pPr>
            <w:r w:rsidRPr="003214C3">
              <w:rPr>
                <w:lang w:val="en-US"/>
              </w:rPr>
              <w:t>Category</w:t>
            </w:r>
          </w:p>
        </w:tc>
        <w:tc>
          <w:tcPr>
            <w:tcW w:w="117" w:type="pct"/>
          </w:tcPr>
          <w:p w14:paraId="1BE16DC2" w14:textId="77777777" w:rsidR="00492024" w:rsidRPr="003214C3" w:rsidRDefault="00492024" w:rsidP="00E8062A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323C7488" w14:textId="77777777" w:rsidR="00492024" w:rsidRPr="003214C3" w:rsidRDefault="00492024" w:rsidP="00E8062A">
            <w:pPr>
              <w:rPr>
                <w:lang w:val="en-US"/>
              </w:rPr>
            </w:pPr>
            <w:r w:rsidRPr="003214C3">
              <w:rPr>
                <w:lang w:val="en-US"/>
              </w:rPr>
              <w:t>Acceptance</w:t>
            </w:r>
          </w:p>
        </w:tc>
      </w:tr>
      <w:tr w:rsidR="00492024" w:rsidRPr="003214C3" w14:paraId="25DE51F4" w14:textId="77777777" w:rsidTr="00E8062A">
        <w:trPr>
          <w:trHeight w:val="454"/>
        </w:trPr>
        <w:tc>
          <w:tcPr>
            <w:tcW w:w="982" w:type="pct"/>
          </w:tcPr>
          <w:p w14:paraId="04985EF8" w14:textId="77777777" w:rsidR="00492024" w:rsidRPr="003214C3" w:rsidRDefault="00492024" w:rsidP="00E8062A">
            <w:pPr>
              <w:rPr>
                <w:lang w:val="en-US"/>
              </w:rPr>
            </w:pPr>
            <w:r w:rsidRPr="003214C3">
              <w:rPr>
                <w:lang w:val="en-US"/>
              </w:rPr>
              <w:t>Est. Time Needed</w:t>
            </w:r>
          </w:p>
        </w:tc>
        <w:tc>
          <w:tcPr>
            <w:tcW w:w="117" w:type="pct"/>
          </w:tcPr>
          <w:p w14:paraId="647FF0C3" w14:textId="77777777" w:rsidR="00492024" w:rsidRPr="003214C3" w:rsidRDefault="00492024" w:rsidP="00E8062A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1B444A2D" w14:textId="77777777" w:rsidR="00492024" w:rsidRPr="003214C3" w:rsidRDefault="00492024" w:rsidP="00E8062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Pr="003214C3">
              <w:rPr>
                <w:lang w:val="en-US"/>
              </w:rPr>
              <w:t xml:space="preserve"> Minutes</w:t>
            </w:r>
          </w:p>
        </w:tc>
      </w:tr>
      <w:tr w:rsidR="00A00C28" w:rsidRPr="003214C3" w14:paraId="04BB9ABD" w14:textId="77777777" w:rsidTr="00E8062A">
        <w:trPr>
          <w:trHeight w:val="454"/>
        </w:trPr>
        <w:tc>
          <w:tcPr>
            <w:tcW w:w="982" w:type="pct"/>
          </w:tcPr>
          <w:p w14:paraId="5CFABA8E" w14:textId="77777777" w:rsidR="00A00C28" w:rsidRPr="003214C3" w:rsidRDefault="00A00C28" w:rsidP="00A00C28">
            <w:pPr>
              <w:rPr>
                <w:lang w:val="en-US"/>
              </w:rPr>
            </w:pPr>
            <w:r>
              <w:rPr>
                <w:lang w:val="en-US"/>
              </w:rPr>
              <w:t>Data Required</w:t>
            </w:r>
          </w:p>
        </w:tc>
        <w:tc>
          <w:tcPr>
            <w:tcW w:w="117" w:type="pct"/>
          </w:tcPr>
          <w:p w14:paraId="19D3CD47" w14:textId="77777777" w:rsidR="00A00C28" w:rsidRPr="003214C3" w:rsidRDefault="00A00C28" w:rsidP="00A00C28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6D76E1A6" w14:textId="2D17E065" w:rsidR="00A00C28" w:rsidRPr="003214C3" w:rsidRDefault="00A00C28" w:rsidP="00A00C28">
            <w:pPr>
              <w:rPr>
                <w:lang w:val="en-US"/>
              </w:rPr>
            </w:pPr>
            <w:r>
              <w:t xml:space="preserve">A valid </w:t>
            </w:r>
            <w:r w:rsidR="0052260D">
              <w:t>username</w:t>
            </w:r>
            <w:r>
              <w:t xml:space="preserve"> and password</w:t>
            </w:r>
            <w:r w:rsidR="0052260D">
              <w:t xml:space="preserve"> </w:t>
            </w:r>
            <w:r>
              <w:t>recorded in the database.</w:t>
            </w:r>
            <w:r w:rsidRPr="003214C3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</w:tr>
      <w:tr w:rsidR="00A00C28" w:rsidRPr="003214C3" w14:paraId="2C78B396" w14:textId="77777777" w:rsidTr="00E8062A">
        <w:trPr>
          <w:trHeight w:val="454"/>
        </w:trPr>
        <w:tc>
          <w:tcPr>
            <w:tcW w:w="982" w:type="pct"/>
          </w:tcPr>
          <w:p w14:paraId="2C2BFAD6" w14:textId="77777777" w:rsidR="00A00C28" w:rsidRPr="003214C3" w:rsidRDefault="00A00C28" w:rsidP="00A00C28">
            <w:pPr>
              <w:rPr>
                <w:lang w:val="en-US"/>
              </w:rPr>
            </w:pPr>
            <w:r>
              <w:rPr>
                <w:lang w:val="en-US"/>
              </w:rPr>
              <w:t>Precondition</w:t>
            </w:r>
          </w:p>
        </w:tc>
        <w:tc>
          <w:tcPr>
            <w:tcW w:w="117" w:type="pct"/>
          </w:tcPr>
          <w:p w14:paraId="2E42A3BB" w14:textId="77777777" w:rsidR="00A00C28" w:rsidRPr="003214C3" w:rsidRDefault="00A00C28" w:rsidP="00A00C28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4D901B6B" w14:textId="77777777" w:rsidR="00A00C28" w:rsidRPr="003214C3" w:rsidRDefault="00A00C28" w:rsidP="00A00C28">
            <w:pPr>
              <w:rPr>
                <w:lang w:val="en-US"/>
              </w:rPr>
            </w:pPr>
            <w:r w:rsidRPr="003214C3">
              <w:rPr>
                <w:lang w:val="en-US"/>
              </w:rPr>
              <w:t>Test env</w:t>
            </w:r>
            <w:r>
              <w:rPr>
                <w:lang w:val="en-US"/>
              </w:rPr>
              <w:t xml:space="preserve">ironment should be ready and </w:t>
            </w:r>
            <w:r w:rsidRPr="003214C3">
              <w:rPr>
                <w:lang w:val="en-US"/>
              </w:rPr>
              <w:t xml:space="preserve">application should be accessible. A suitable </w:t>
            </w:r>
            <w:r w:rsidRPr="00BE3F8B">
              <w:t xml:space="preserve">user name </w:t>
            </w:r>
            <w:r>
              <w:t xml:space="preserve">and password </w:t>
            </w:r>
            <w:r w:rsidRPr="00BE3F8B">
              <w:t>should be given to the tester.</w:t>
            </w:r>
          </w:p>
        </w:tc>
      </w:tr>
      <w:tr w:rsidR="00A00C28" w:rsidRPr="003214C3" w14:paraId="45D2A682" w14:textId="77777777" w:rsidTr="00E8062A">
        <w:trPr>
          <w:trHeight w:val="454"/>
        </w:trPr>
        <w:tc>
          <w:tcPr>
            <w:tcW w:w="982" w:type="pct"/>
          </w:tcPr>
          <w:p w14:paraId="2D8E418F" w14:textId="77777777" w:rsidR="00A00C28" w:rsidRDefault="00A00C28" w:rsidP="00A00C28">
            <w:pPr>
              <w:rPr>
                <w:lang w:val="en-US"/>
              </w:rPr>
            </w:pPr>
            <w:r>
              <w:rPr>
                <w:lang w:val="en-US"/>
              </w:rPr>
              <w:t>Postcondition</w:t>
            </w:r>
          </w:p>
        </w:tc>
        <w:tc>
          <w:tcPr>
            <w:tcW w:w="117" w:type="pct"/>
          </w:tcPr>
          <w:p w14:paraId="4575CA0A" w14:textId="77777777" w:rsidR="00A00C28" w:rsidRPr="003214C3" w:rsidRDefault="00A00C28" w:rsidP="00A00C28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52D4B939" w14:textId="77777777" w:rsidR="00A00C28" w:rsidRPr="003214C3" w:rsidRDefault="00A00C28" w:rsidP="00A00C28">
            <w:pPr>
              <w:rPr>
                <w:lang w:val="en-US"/>
              </w:rPr>
            </w:pPr>
            <w:r>
              <w:rPr>
                <w:lang w:val="en-US"/>
              </w:rPr>
              <w:t xml:space="preserve">Warning message describing the unsuccessful login attempt. </w:t>
            </w:r>
          </w:p>
        </w:tc>
      </w:tr>
      <w:tr w:rsidR="00A00C28" w:rsidRPr="003214C3" w14:paraId="45396A60" w14:textId="77777777" w:rsidTr="00E8062A">
        <w:trPr>
          <w:trHeight w:val="454"/>
        </w:trPr>
        <w:tc>
          <w:tcPr>
            <w:tcW w:w="982" w:type="pct"/>
          </w:tcPr>
          <w:p w14:paraId="3D4AAB29" w14:textId="77777777" w:rsidR="00A00C28" w:rsidRPr="003214C3" w:rsidRDefault="00A00C28" w:rsidP="00A00C28">
            <w:pPr>
              <w:rPr>
                <w:lang w:val="en-US"/>
              </w:rPr>
            </w:pPr>
            <w:r w:rsidRPr="003214C3">
              <w:rPr>
                <w:lang w:val="en-US"/>
              </w:rPr>
              <w:t>Procedure</w:t>
            </w:r>
          </w:p>
        </w:tc>
        <w:tc>
          <w:tcPr>
            <w:tcW w:w="117" w:type="pct"/>
          </w:tcPr>
          <w:p w14:paraId="749506E1" w14:textId="77777777" w:rsidR="00A00C28" w:rsidRPr="003214C3" w:rsidRDefault="00A00C28" w:rsidP="00A00C28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1435CE6B" w14:textId="77777777" w:rsidR="00A00C28" w:rsidRDefault="00A00C28" w:rsidP="008D241B">
            <w:pPr>
              <w:pStyle w:val="Action"/>
              <w:numPr>
                <w:ilvl w:val="0"/>
                <w:numId w:val="9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Start Hotel Reservation System.</w:t>
            </w:r>
          </w:p>
          <w:p w14:paraId="6F3C88E7" w14:textId="403228DA" w:rsidR="00A00C28" w:rsidRDefault="00A00C28" w:rsidP="008D241B">
            <w:pPr>
              <w:pStyle w:val="Action"/>
              <w:numPr>
                <w:ilvl w:val="0"/>
                <w:numId w:val="9"/>
              </w:numPr>
            </w:pPr>
            <w:r w:rsidRPr="00BE5FB7">
              <w:t xml:space="preserve">Enter the valid </w:t>
            </w:r>
            <w:r>
              <w:t xml:space="preserve">user </w:t>
            </w:r>
            <w:r w:rsidRPr="00BE5FB7">
              <w:t>id</w:t>
            </w:r>
            <w:r w:rsidR="0052260D">
              <w:t xml:space="preserve"> </w:t>
            </w:r>
            <w:r>
              <w:t>(</w:t>
            </w:r>
            <w:r w:rsidR="001B315D">
              <w:t>A</w:t>
            </w:r>
            <w:r>
              <w:t>dmin)</w:t>
            </w:r>
            <w:r w:rsidRPr="00BE5FB7">
              <w:t xml:space="preserve"> and </w:t>
            </w:r>
            <w:r>
              <w:t xml:space="preserve">valid </w:t>
            </w:r>
            <w:r w:rsidRPr="00BE5FB7">
              <w:t>password</w:t>
            </w:r>
            <w:r w:rsidR="0052260D">
              <w:t xml:space="preserve"> </w:t>
            </w:r>
            <w:r>
              <w:t>(</w:t>
            </w:r>
            <w:r w:rsidR="001B315D">
              <w:t>A</w:t>
            </w:r>
            <w:r w:rsidR="00DF477D">
              <w:t>dmin</w:t>
            </w:r>
            <w:r>
              <w:t>)</w:t>
            </w:r>
            <w:r w:rsidRPr="00BE5FB7">
              <w:t xml:space="preserve"> into the corresponding fields</w:t>
            </w:r>
            <w:r w:rsidR="00B80912">
              <w:t>.</w:t>
            </w:r>
          </w:p>
          <w:p w14:paraId="0B2E0B88" w14:textId="753CC1BF" w:rsidR="00A00C28" w:rsidRDefault="00A00C28" w:rsidP="008D241B">
            <w:pPr>
              <w:pStyle w:val="Action"/>
              <w:numPr>
                <w:ilvl w:val="0"/>
                <w:numId w:val="9"/>
              </w:numPr>
            </w:pPr>
            <w:r>
              <w:t xml:space="preserve">Click on the </w:t>
            </w:r>
            <w:r w:rsidR="00DF477D">
              <w:t>“LOG</w:t>
            </w:r>
            <w:r w:rsidR="001B315D">
              <w:t xml:space="preserve"> </w:t>
            </w:r>
            <w:r w:rsidR="00DF477D">
              <w:t>IN”</w:t>
            </w:r>
            <w:r>
              <w:t xml:space="preserve"> button</w:t>
            </w:r>
            <w:r w:rsidR="00DF477D">
              <w:t>.</w:t>
            </w:r>
          </w:p>
          <w:p w14:paraId="007D25CC" w14:textId="4A3C65A1" w:rsidR="00A00C28" w:rsidRPr="00BE3F8B" w:rsidRDefault="0052260D" w:rsidP="008D241B">
            <w:pPr>
              <w:pStyle w:val="Action"/>
              <w:numPr>
                <w:ilvl w:val="0"/>
                <w:numId w:val="9"/>
              </w:numPr>
            </w:pPr>
            <w:r>
              <w:t>A m</w:t>
            </w:r>
            <w:r w:rsidR="00A00C28">
              <w:t>essage describing the successful login attempt</w:t>
            </w:r>
            <w:r>
              <w:t xml:space="preserve"> will be shown</w:t>
            </w:r>
            <w:r w:rsidR="00A00C28">
              <w:t>.</w:t>
            </w:r>
          </w:p>
          <w:p w14:paraId="5C1FA63D" w14:textId="77777777" w:rsidR="00A00C28" w:rsidRPr="00BE3F8B" w:rsidRDefault="00A00C28" w:rsidP="00A00C28">
            <w:pPr>
              <w:pStyle w:val="Action"/>
              <w:numPr>
                <w:ilvl w:val="0"/>
                <w:numId w:val="0"/>
              </w:numPr>
              <w:ind w:left="720"/>
            </w:pPr>
          </w:p>
        </w:tc>
      </w:tr>
      <w:tr w:rsidR="00A00C28" w:rsidRPr="003214C3" w14:paraId="19A5DCF5" w14:textId="77777777" w:rsidTr="00E8062A">
        <w:trPr>
          <w:trHeight w:val="454"/>
        </w:trPr>
        <w:tc>
          <w:tcPr>
            <w:tcW w:w="982" w:type="pct"/>
          </w:tcPr>
          <w:p w14:paraId="46B2B8B8" w14:textId="77777777" w:rsidR="00A00C28" w:rsidRPr="003214C3" w:rsidRDefault="00A00C28" w:rsidP="00A00C28">
            <w:pPr>
              <w:rPr>
                <w:lang w:val="en-US"/>
              </w:rPr>
            </w:pPr>
            <w:r w:rsidRPr="003214C3">
              <w:rPr>
                <w:lang w:val="en-US"/>
              </w:rPr>
              <w:t>Cleanup</w:t>
            </w:r>
          </w:p>
        </w:tc>
        <w:tc>
          <w:tcPr>
            <w:tcW w:w="117" w:type="pct"/>
          </w:tcPr>
          <w:p w14:paraId="51654E7F" w14:textId="77777777" w:rsidR="00A00C28" w:rsidRPr="003214C3" w:rsidRDefault="00A00C28" w:rsidP="00A00C28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36814E4E" w14:textId="4DB469C3" w:rsidR="00A00C28" w:rsidRPr="000B5F1D" w:rsidRDefault="001B315D" w:rsidP="00DF477D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Click on “Exit” button on the Login page or close the window.</w:t>
            </w:r>
          </w:p>
        </w:tc>
      </w:tr>
    </w:tbl>
    <w:p w14:paraId="0B1A5596" w14:textId="77777777" w:rsidR="00492024" w:rsidRDefault="00492024" w:rsidP="00283471"/>
    <w:p w14:paraId="7E82C190" w14:textId="596C4BC6" w:rsidR="00E31698" w:rsidRDefault="00E31698" w:rsidP="00283471"/>
    <w:tbl>
      <w:tblPr>
        <w:tblW w:w="48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66"/>
        <w:gridCol w:w="294"/>
        <w:gridCol w:w="9799"/>
      </w:tblGrid>
      <w:tr w:rsidR="001B315D" w:rsidRPr="003214C3" w14:paraId="4900A203" w14:textId="77777777" w:rsidTr="00FB161B">
        <w:trPr>
          <w:trHeight w:val="454"/>
        </w:trPr>
        <w:tc>
          <w:tcPr>
            <w:tcW w:w="982" w:type="pct"/>
          </w:tcPr>
          <w:p w14:paraId="73672ECE" w14:textId="77777777" w:rsidR="001B315D" w:rsidRPr="00E01AD4" w:rsidRDefault="001B315D" w:rsidP="00FB161B">
            <w:pPr>
              <w:rPr>
                <w:b/>
                <w:lang w:val="en-US"/>
              </w:rPr>
            </w:pPr>
            <w:r w:rsidRPr="00E01AD4">
              <w:rPr>
                <w:b/>
                <w:lang w:val="en-US"/>
              </w:rPr>
              <w:t>TC ID</w:t>
            </w:r>
          </w:p>
        </w:tc>
        <w:tc>
          <w:tcPr>
            <w:tcW w:w="117" w:type="pct"/>
          </w:tcPr>
          <w:p w14:paraId="587B94AA" w14:textId="77777777" w:rsidR="001B315D" w:rsidRPr="00E01AD4" w:rsidRDefault="001B315D" w:rsidP="00FB161B">
            <w:pPr>
              <w:rPr>
                <w:b/>
                <w:lang w:val="en-US"/>
              </w:rPr>
            </w:pPr>
            <w:r w:rsidRPr="00E01AD4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1803131B" w14:textId="06B47209" w:rsidR="001B315D" w:rsidRPr="00E01AD4" w:rsidRDefault="001B315D" w:rsidP="00FB161B">
            <w:pPr>
              <w:spacing w:line="360" w:lineRule="auto"/>
              <w:rPr>
                <w:b/>
                <w:lang w:val="en-US"/>
              </w:rPr>
            </w:pPr>
            <w:r>
              <w:rPr>
                <w:b/>
              </w:rPr>
              <w:t>HRS.MA</w:t>
            </w:r>
            <w:r w:rsidRPr="00E01AD4">
              <w:rPr>
                <w:b/>
              </w:rPr>
              <w:t>.fn.0</w:t>
            </w:r>
            <w:r>
              <w:rPr>
                <w:b/>
              </w:rPr>
              <w:t>4</w:t>
            </w:r>
          </w:p>
        </w:tc>
      </w:tr>
      <w:tr w:rsidR="001B315D" w:rsidRPr="003214C3" w14:paraId="48937B43" w14:textId="77777777" w:rsidTr="00FB161B">
        <w:trPr>
          <w:trHeight w:val="454"/>
        </w:trPr>
        <w:tc>
          <w:tcPr>
            <w:tcW w:w="982" w:type="pct"/>
          </w:tcPr>
          <w:p w14:paraId="38543790" w14:textId="77777777" w:rsidR="001B315D" w:rsidRPr="003214C3" w:rsidRDefault="001B315D" w:rsidP="00FB161B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17" w:type="pct"/>
          </w:tcPr>
          <w:p w14:paraId="11E46D6D" w14:textId="77777777" w:rsidR="001B315D" w:rsidRPr="003214C3" w:rsidRDefault="001B315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0346A779" w14:textId="77777777" w:rsidR="001B315D" w:rsidRPr="001E3884" w:rsidRDefault="001B315D" w:rsidP="00FB161B">
            <w:r w:rsidRPr="001E3884">
              <w:t>Login</w:t>
            </w:r>
            <w:r>
              <w:t xml:space="preserve"> as Hotel Manager</w:t>
            </w:r>
            <w:r w:rsidRPr="001E3884">
              <w:t xml:space="preserve"> with a</w:t>
            </w:r>
            <w:r>
              <w:t>n</w:t>
            </w:r>
            <w:r w:rsidRPr="001E3884">
              <w:t xml:space="preserve"> </w:t>
            </w:r>
            <w:r>
              <w:t>in</w:t>
            </w:r>
            <w:r w:rsidRPr="001E3884">
              <w:t xml:space="preserve">valid </w:t>
            </w:r>
            <w:r>
              <w:t xml:space="preserve">user name and </w:t>
            </w:r>
            <w:r w:rsidRPr="001E3884">
              <w:t xml:space="preserve">valid password to test </w:t>
            </w:r>
            <w:r>
              <w:t>validate user function</w:t>
            </w:r>
            <w:r w:rsidRPr="003214C3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1B315D" w:rsidRPr="003214C3" w14:paraId="5BE3C271" w14:textId="77777777" w:rsidTr="00FB161B">
        <w:trPr>
          <w:trHeight w:val="454"/>
        </w:trPr>
        <w:tc>
          <w:tcPr>
            <w:tcW w:w="982" w:type="pct"/>
          </w:tcPr>
          <w:p w14:paraId="5CEC9CEC" w14:textId="77777777" w:rsidR="001B315D" w:rsidRPr="003214C3" w:rsidRDefault="001B315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Requirements</w:t>
            </w:r>
          </w:p>
        </w:tc>
        <w:tc>
          <w:tcPr>
            <w:tcW w:w="117" w:type="pct"/>
          </w:tcPr>
          <w:p w14:paraId="7C4CE392" w14:textId="77777777" w:rsidR="001B315D" w:rsidRPr="003214C3" w:rsidRDefault="001B315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2CC35013" w14:textId="77777777" w:rsidR="001B315D" w:rsidRPr="003214C3" w:rsidRDefault="001B315D" w:rsidP="00FB161B">
            <w:pPr>
              <w:rPr>
                <w:lang w:val="en-US"/>
              </w:rPr>
            </w:pPr>
            <w:r>
              <w:rPr>
                <w:lang w:val="en-US"/>
              </w:rPr>
              <w:t>UC1 Manage Account</w:t>
            </w:r>
          </w:p>
        </w:tc>
      </w:tr>
      <w:tr w:rsidR="001B315D" w:rsidRPr="003214C3" w14:paraId="34DD6057" w14:textId="77777777" w:rsidTr="00FB161B">
        <w:trPr>
          <w:trHeight w:val="454"/>
        </w:trPr>
        <w:tc>
          <w:tcPr>
            <w:tcW w:w="982" w:type="pct"/>
          </w:tcPr>
          <w:p w14:paraId="4BA74536" w14:textId="77777777" w:rsidR="001B315D" w:rsidRPr="003214C3" w:rsidRDefault="001B315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Priority</w:t>
            </w:r>
          </w:p>
        </w:tc>
        <w:tc>
          <w:tcPr>
            <w:tcW w:w="117" w:type="pct"/>
          </w:tcPr>
          <w:p w14:paraId="6B17127D" w14:textId="77777777" w:rsidR="001B315D" w:rsidRPr="003214C3" w:rsidRDefault="001B315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6F2D387F" w14:textId="77777777" w:rsidR="001B315D" w:rsidRPr="003214C3" w:rsidRDefault="001B315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High</w:t>
            </w:r>
          </w:p>
        </w:tc>
      </w:tr>
      <w:tr w:rsidR="001B315D" w:rsidRPr="003214C3" w14:paraId="3C7F46EE" w14:textId="77777777" w:rsidTr="00FB161B">
        <w:trPr>
          <w:trHeight w:val="454"/>
        </w:trPr>
        <w:tc>
          <w:tcPr>
            <w:tcW w:w="982" w:type="pct"/>
          </w:tcPr>
          <w:p w14:paraId="2BC5BB5B" w14:textId="77777777" w:rsidR="001B315D" w:rsidRPr="003214C3" w:rsidRDefault="001B315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Category</w:t>
            </w:r>
          </w:p>
        </w:tc>
        <w:tc>
          <w:tcPr>
            <w:tcW w:w="117" w:type="pct"/>
          </w:tcPr>
          <w:p w14:paraId="5BB14C0D" w14:textId="77777777" w:rsidR="001B315D" w:rsidRPr="003214C3" w:rsidRDefault="001B315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3BBF7F31" w14:textId="77777777" w:rsidR="001B315D" w:rsidRPr="003214C3" w:rsidRDefault="001B315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Acceptance</w:t>
            </w:r>
          </w:p>
        </w:tc>
      </w:tr>
      <w:tr w:rsidR="001B315D" w:rsidRPr="003214C3" w14:paraId="48E22FCE" w14:textId="77777777" w:rsidTr="00FB161B">
        <w:trPr>
          <w:trHeight w:val="454"/>
        </w:trPr>
        <w:tc>
          <w:tcPr>
            <w:tcW w:w="982" w:type="pct"/>
          </w:tcPr>
          <w:p w14:paraId="79D0E0EA" w14:textId="77777777" w:rsidR="001B315D" w:rsidRPr="003214C3" w:rsidRDefault="001B315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Est. Time Needed</w:t>
            </w:r>
          </w:p>
        </w:tc>
        <w:tc>
          <w:tcPr>
            <w:tcW w:w="117" w:type="pct"/>
          </w:tcPr>
          <w:p w14:paraId="5D5163A6" w14:textId="77777777" w:rsidR="001B315D" w:rsidRPr="003214C3" w:rsidRDefault="001B315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1668ADDA" w14:textId="77777777" w:rsidR="001B315D" w:rsidRPr="003214C3" w:rsidRDefault="001B315D" w:rsidP="00FB161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Pr="003214C3">
              <w:rPr>
                <w:lang w:val="en-US"/>
              </w:rPr>
              <w:t xml:space="preserve"> Minutes</w:t>
            </w:r>
          </w:p>
        </w:tc>
      </w:tr>
      <w:tr w:rsidR="001B315D" w:rsidRPr="003214C3" w14:paraId="58F1A060" w14:textId="77777777" w:rsidTr="00FB161B">
        <w:trPr>
          <w:trHeight w:val="454"/>
        </w:trPr>
        <w:tc>
          <w:tcPr>
            <w:tcW w:w="982" w:type="pct"/>
          </w:tcPr>
          <w:p w14:paraId="2850C0BD" w14:textId="77777777" w:rsidR="001B315D" w:rsidRPr="003214C3" w:rsidRDefault="001B315D" w:rsidP="00FB161B">
            <w:pPr>
              <w:rPr>
                <w:lang w:val="en-US"/>
              </w:rPr>
            </w:pPr>
            <w:r>
              <w:rPr>
                <w:lang w:val="en-US"/>
              </w:rPr>
              <w:t>Data Required</w:t>
            </w:r>
          </w:p>
        </w:tc>
        <w:tc>
          <w:tcPr>
            <w:tcW w:w="117" w:type="pct"/>
          </w:tcPr>
          <w:p w14:paraId="3CFED067" w14:textId="77777777" w:rsidR="001B315D" w:rsidRPr="003214C3" w:rsidRDefault="001B315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168DCCAC" w14:textId="5756C053" w:rsidR="001B315D" w:rsidRPr="003214C3" w:rsidRDefault="001B315D" w:rsidP="00FB161B">
            <w:pPr>
              <w:rPr>
                <w:lang w:val="en-US"/>
              </w:rPr>
            </w:pPr>
            <w:r>
              <w:t>A valid user</w:t>
            </w:r>
            <w:r w:rsidR="0052260D">
              <w:t xml:space="preserve">name </w:t>
            </w:r>
            <w:r>
              <w:t>and password recorded in the database.</w:t>
            </w:r>
            <w:r w:rsidRPr="003214C3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</w:tr>
      <w:tr w:rsidR="001B315D" w:rsidRPr="003214C3" w14:paraId="53FAA6D3" w14:textId="77777777" w:rsidTr="00FB161B">
        <w:trPr>
          <w:trHeight w:val="454"/>
        </w:trPr>
        <w:tc>
          <w:tcPr>
            <w:tcW w:w="982" w:type="pct"/>
          </w:tcPr>
          <w:p w14:paraId="48A25E10" w14:textId="77777777" w:rsidR="001B315D" w:rsidRPr="003214C3" w:rsidRDefault="001B315D" w:rsidP="00FB161B">
            <w:pPr>
              <w:rPr>
                <w:lang w:val="en-US"/>
              </w:rPr>
            </w:pPr>
            <w:r>
              <w:rPr>
                <w:lang w:val="en-US"/>
              </w:rPr>
              <w:t>Precondition</w:t>
            </w:r>
          </w:p>
        </w:tc>
        <w:tc>
          <w:tcPr>
            <w:tcW w:w="117" w:type="pct"/>
          </w:tcPr>
          <w:p w14:paraId="17FF67D4" w14:textId="77777777" w:rsidR="001B315D" w:rsidRPr="003214C3" w:rsidRDefault="001B315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3C3EE597" w14:textId="2216FAAF" w:rsidR="001B315D" w:rsidRPr="003214C3" w:rsidRDefault="001B315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Test env</w:t>
            </w:r>
            <w:r>
              <w:rPr>
                <w:lang w:val="en-US"/>
              </w:rPr>
              <w:t xml:space="preserve">ironment should be ready and </w:t>
            </w:r>
            <w:r w:rsidRPr="003214C3">
              <w:rPr>
                <w:lang w:val="en-US"/>
              </w:rPr>
              <w:t xml:space="preserve">application should be accessible. A suitable </w:t>
            </w:r>
            <w:r w:rsidRPr="00BE3F8B">
              <w:t xml:space="preserve">user name </w:t>
            </w:r>
            <w:r>
              <w:t xml:space="preserve">and password </w:t>
            </w:r>
            <w:r w:rsidRPr="00BE3F8B">
              <w:t>should be given to the tester.</w:t>
            </w:r>
            <w:r>
              <w:t xml:space="preserve"> A Tester should first run the test  </w:t>
            </w:r>
          </w:p>
        </w:tc>
      </w:tr>
      <w:tr w:rsidR="001B315D" w:rsidRPr="003214C3" w14:paraId="5B786A08" w14:textId="77777777" w:rsidTr="00FB161B">
        <w:trPr>
          <w:trHeight w:val="454"/>
        </w:trPr>
        <w:tc>
          <w:tcPr>
            <w:tcW w:w="982" w:type="pct"/>
          </w:tcPr>
          <w:p w14:paraId="51DEC5BE" w14:textId="77777777" w:rsidR="001B315D" w:rsidRDefault="001B315D" w:rsidP="00FB161B">
            <w:pPr>
              <w:rPr>
                <w:lang w:val="en-US"/>
              </w:rPr>
            </w:pPr>
            <w:r>
              <w:rPr>
                <w:lang w:val="en-US"/>
              </w:rPr>
              <w:t>Postcondition</w:t>
            </w:r>
          </w:p>
        </w:tc>
        <w:tc>
          <w:tcPr>
            <w:tcW w:w="117" w:type="pct"/>
          </w:tcPr>
          <w:p w14:paraId="6A54E2BC" w14:textId="77777777" w:rsidR="001B315D" w:rsidRPr="003214C3" w:rsidRDefault="001B315D" w:rsidP="00FB161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558B48E5" w14:textId="36EBD3FA" w:rsidR="001B315D" w:rsidRPr="003214C3" w:rsidRDefault="001B315D" w:rsidP="00FB161B">
            <w:pPr>
              <w:rPr>
                <w:lang w:val="en-US"/>
              </w:rPr>
            </w:pPr>
            <w:r w:rsidRPr="00BC782C">
              <w:rPr>
                <w:lang w:val="en-US"/>
              </w:rPr>
              <w:t>Success message describing the successful sign up attempt.</w:t>
            </w:r>
          </w:p>
        </w:tc>
      </w:tr>
      <w:tr w:rsidR="001B315D" w:rsidRPr="003214C3" w14:paraId="07F55078" w14:textId="77777777" w:rsidTr="00FB161B">
        <w:trPr>
          <w:trHeight w:val="454"/>
        </w:trPr>
        <w:tc>
          <w:tcPr>
            <w:tcW w:w="982" w:type="pct"/>
          </w:tcPr>
          <w:p w14:paraId="3588A3E0" w14:textId="77777777" w:rsidR="001B315D" w:rsidRPr="003214C3" w:rsidRDefault="001B315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Procedure</w:t>
            </w:r>
          </w:p>
        </w:tc>
        <w:tc>
          <w:tcPr>
            <w:tcW w:w="117" w:type="pct"/>
          </w:tcPr>
          <w:p w14:paraId="5603A296" w14:textId="77777777" w:rsidR="001B315D" w:rsidRPr="003214C3" w:rsidRDefault="001B315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64814901" w14:textId="77777777" w:rsidR="001B315D" w:rsidRDefault="001B315D" w:rsidP="008D241B">
            <w:pPr>
              <w:pStyle w:val="Action"/>
              <w:numPr>
                <w:ilvl w:val="0"/>
                <w:numId w:val="13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Start Hotel Reservation System.</w:t>
            </w:r>
          </w:p>
          <w:p w14:paraId="4EDA9683" w14:textId="77777777" w:rsidR="001B315D" w:rsidRDefault="001B315D" w:rsidP="008D241B">
            <w:pPr>
              <w:pStyle w:val="Action"/>
              <w:numPr>
                <w:ilvl w:val="0"/>
                <w:numId w:val="13"/>
              </w:numPr>
            </w:pPr>
            <w:r w:rsidRPr="00BE5FB7">
              <w:t xml:space="preserve">Enter the </w:t>
            </w:r>
            <w:r>
              <w:t>in</w:t>
            </w:r>
            <w:r w:rsidRPr="00BE5FB7">
              <w:t xml:space="preserve">valid </w:t>
            </w:r>
            <w:r>
              <w:t xml:space="preserve">user </w:t>
            </w:r>
            <w:r w:rsidRPr="00BE5FB7">
              <w:t>id</w:t>
            </w:r>
            <w:r>
              <w:t>(dmin)</w:t>
            </w:r>
            <w:r w:rsidRPr="00BE5FB7">
              <w:t xml:space="preserve"> and </w:t>
            </w:r>
            <w:r>
              <w:t xml:space="preserve">valid </w:t>
            </w:r>
            <w:r w:rsidRPr="00BE5FB7">
              <w:t>password</w:t>
            </w:r>
            <w:r>
              <w:t>(admin)</w:t>
            </w:r>
            <w:r w:rsidRPr="00BE5FB7">
              <w:t xml:space="preserve"> into the corresponding fields</w:t>
            </w:r>
            <w:r>
              <w:t>.</w:t>
            </w:r>
          </w:p>
          <w:p w14:paraId="32CCEFB0" w14:textId="7F8C5E98" w:rsidR="001B315D" w:rsidRDefault="001B315D" w:rsidP="008D241B">
            <w:pPr>
              <w:pStyle w:val="Action"/>
              <w:numPr>
                <w:ilvl w:val="0"/>
                <w:numId w:val="13"/>
              </w:numPr>
            </w:pPr>
            <w:r>
              <w:t>Click on the “LOG IN” button.</w:t>
            </w:r>
          </w:p>
          <w:p w14:paraId="7B141371" w14:textId="30E1EF03" w:rsidR="001B315D" w:rsidRPr="00BE3F8B" w:rsidRDefault="001B315D" w:rsidP="008D241B">
            <w:pPr>
              <w:pStyle w:val="Action"/>
              <w:numPr>
                <w:ilvl w:val="0"/>
                <w:numId w:val="13"/>
              </w:numPr>
            </w:pPr>
            <w:r>
              <w:t>Warning message describing the unsuccessful login attempt will be shown.</w:t>
            </w:r>
          </w:p>
          <w:p w14:paraId="4C3AD474" w14:textId="77777777" w:rsidR="001B315D" w:rsidRPr="00BE3F8B" w:rsidRDefault="001B315D" w:rsidP="00FB161B">
            <w:pPr>
              <w:pStyle w:val="Action"/>
              <w:numPr>
                <w:ilvl w:val="0"/>
                <w:numId w:val="0"/>
              </w:numPr>
              <w:ind w:left="720"/>
            </w:pPr>
          </w:p>
        </w:tc>
      </w:tr>
      <w:tr w:rsidR="001B315D" w:rsidRPr="003214C3" w14:paraId="03649CCD" w14:textId="77777777" w:rsidTr="00FB161B">
        <w:trPr>
          <w:trHeight w:val="454"/>
        </w:trPr>
        <w:tc>
          <w:tcPr>
            <w:tcW w:w="982" w:type="pct"/>
          </w:tcPr>
          <w:p w14:paraId="691CB567" w14:textId="77777777" w:rsidR="001B315D" w:rsidRPr="003214C3" w:rsidRDefault="001B315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Cleanup</w:t>
            </w:r>
          </w:p>
        </w:tc>
        <w:tc>
          <w:tcPr>
            <w:tcW w:w="117" w:type="pct"/>
          </w:tcPr>
          <w:p w14:paraId="0D6817E6" w14:textId="77777777" w:rsidR="001B315D" w:rsidRPr="003214C3" w:rsidRDefault="001B315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6D69801C" w14:textId="41D41091" w:rsidR="001B315D" w:rsidRPr="000B5F1D" w:rsidRDefault="001B315D" w:rsidP="00FB161B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Click on “Exit” button on the Login page or close the window.</w:t>
            </w:r>
          </w:p>
        </w:tc>
      </w:tr>
    </w:tbl>
    <w:p w14:paraId="2AA3DF4C" w14:textId="494EE503" w:rsidR="001B315D" w:rsidRDefault="001B315D" w:rsidP="00283471"/>
    <w:tbl>
      <w:tblPr>
        <w:tblW w:w="48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66"/>
        <w:gridCol w:w="294"/>
        <w:gridCol w:w="9799"/>
      </w:tblGrid>
      <w:tr w:rsidR="001B315D" w:rsidRPr="003214C3" w14:paraId="13CB3BAF" w14:textId="77777777" w:rsidTr="00FB161B">
        <w:trPr>
          <w:trHeight w:val="454"/>
        </w:trPr>
        <w:tc>
          <w:tcPr>
            <w:tcW w:w="982" w:type="pct"/>
          </w:tcPr>
          <w:p w14:paraId="6AF65741" w14:textId="494EE503" w:rsidR="001B315D" w:rsidRPr="00E01AD4" w:rsidRDefault="001B315D" w:rsidP="00FB161B">
            <w:pPr>
              <w:rPr>
                <w:b/>
                <w:lang w:val="en-US"/>
              </w:rPr>
            </w:pPr>
            <w:r w:rsidRPr="00E01AD4">
              <w:rPr>
                <w:b/>
                <w:lang w:val="en-US"/>
              </w:rPr>
              <w:t>TC ID</w:t>
            </w:r>
          </w:p>
        </w:tc>
        <w:tc>
          <w:tcPr>
            <w:tcW w:w="117" w:type="pct"/>
          </w:tcPr>
          <w:p w14:paraId="077E5213" w14:textId="77777777" w:rsidR="001B315D" w:rsidRPr="00E01AD4" w:rsidRDefault="001B315D" w:rsidP="00FB161B">
            <w:pPr>
              <w:rPr>
                <w:b/>
                <w:lang w:val="en-US"/>
              </w:rPr>
            </w:pPr>
            <w:r w:rsidRPr="00E01AD4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141F6751" w14:textId="7104A31E" w:rsidR="001B315D" w:rsidRPr="00E01AD4" w:rsidRDefault="001B315D" w:rsidP="00FB161B">
            <w:pPr>
              <w:spacing w:line="360" w:lineRule="auto"/>
              <w:rPr>
                <w:b/>
                <w:lang w:val="en-US"/>
              </w:rPr>
            </w:pPr>
            <w:r>
              <w:rPr>
                <w:b/>
              </w:rPr>
              <w:t>HRS.MA</w:t>
            </w:r>
            <w:r w:rsidRPr="00E01AD4">
              <w:rPr>
                <w:b/>
              </w:rPr>
              <w:t>.fn.0</w:t>
            </w:r>
            <w:r>
              <w:rPr>
                <w:b/>
              </w:rPr>
              <w:t>5</w:t>
            </w:r>
          </w:p>
        </w:tc>
      </w:tr>
      <w:tr w:rsidR="001B315D" w:rsidRPr="003214C3" w14:paraId="4308F967" w14:textId="77777777" w:rsidTr="00FB161B">
        <w:trPr>
          <w:trHeight w:val="454"/>
        </w:trPr>
        <w:tc>
          <w:tcPr>
            <w:tcW w:w="982" w:type="pct"/>
          </w:tcPr>
          <w:p w14:paraId="76BD7752" w14:textId="77777777" w:rsidR="001B315D" w:rsidRPr="003214C3" w:rsidRDefault="001B315D" w:rsidP="00FB161B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17" w:type="pct"/>
          </w:tcPr>
          <w:p w14:paraId="5D978152" w14:textId="77777777" w:rsidR="001B315D" w:rsidRPr="003214C3" w:rsidRDefault="001B315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1848FC6F" w14:textId="3E32925E" w:rsidR="001B315D" w:rsidRPr="001E3884" w:rsidRDefault="001B315D" w:rsidP="00FB161B">
            <w:r w:rsidRPr="001E3884">
              <w:t>Login</w:t>
            </w:r>
            <w:r>
              <w:t xml:space="preserve"> as Receptionist</w:t>
            </w:r>
            <w:r w:rsidRPr="001E3884">
              <w:t xml:space="preserve"> with a</w:t>
            </w:r>
            <w:r>
              <w:t>n</w:t>
            </w:r>
            <w:r w:rsidRPr="001E3884">
              <w:t xml:space="preserve"> valid </w:t>
            </w:r>
            <w:r>
              <w:t xml:space="preserve">username and </w:t>
            </w:r>
            <w:r w:rsidRPr="001E3884">
              <w:t xml:space="preserve">valid password to test </w:t>
            </w:r>
            <w:r>
              <w:t>validate user function</w:t>
            </w:r>
            <w:r w:rsidRPr="003214C3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1B315D" w:rsidRPr="003214C3" w14:paraId="6D77234B" w14:textId="77777777" w:rsidTr="00FB161B">
        <w:trPr>
          <w:trHeight w:val="454"/>
        </w:trPr>
        <w:tc>
          <w:tcPr>
            <w:tcW w:w="982" w:type="pct"/>
          </w:tcPr>
          <w:p w14:paraId="4A54BE68" w14:textId="77777777" w:rsidR="001B315D" w:rsidRPr="003214C3" w:rsidRDefault="001B315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Requirements</w:t>
            </w:r>
          </w:p>
        </w:tc>
        <w:tc>
          <w:tcPr>
            <w:tcW w:w="117" w:type="pct"/>
          </w:tcPr>
          <w:p w14:paraId="30197B64" w14:textId="77777777" w:rsidR="001B315D" w:rsidRPr="003214C3" w:rsidRDefault="001B315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5C9F7C79" w14:textId="77777777" w:rsidR="001B315D" w:rsidRPr="003214C3" w:rsidRDefault="001B315D" w:rsidP="00FB161B">
            <w:pPr>
              <w:rPr>
                <w:lang w:val="en-US"/>
              </w:rPr>
            </w:pPr>
            <w:r>
              <w:rPr>
                <w:lang w:val="en-US"/>
              </w:rPr>
              <w:t>UC1 Manage Account</w:t>
            </w:r>
          </w:p>
        </w:tc>
      </w:tr>
      <w:tr w:rsidR="001B315D" w:rsidRPr="003214C3" w14:paraId="50FFEA8E" w14:textId="77777777" w:rsidTr="00FB161B">
        <w:trPr>
          <w:trHeight w:val="454"/>
        </w:trPr>
        <w:tc>
          <w:tcPr>
            <w:tcW w:w="982" w:type="pct"/>
          </w:tcPr>
          <w:p w14:paraId="0E91DF52" w14:textId="77777777" w:rsidR="001B315D" w:rsidRPr="003214C3" w:rsidRDefault="001B315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Priority</w:t>
            </w:r>
          </w:p>
        </w:tc>
        <w:tc>
          <w:tcPr>
            <w:tcW w:w="117" w:type="pct"/>
          </w:tcPr>
          <w:p w14:paraId="0D3115FF" w14:textId="77777777" w:rsidR="001B315D" w:rsidRPr="003214C3" w:rsidRDefault="001B315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2F259CDF" w14:textId="77777777" w:rsidR="001B315D" w:rsidRPr="003214C3" w:rsidRDefault="001B315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High</w:t>
            </w:r>
          </w:p>
        </w:tc>
      </w:tr>
      <w:tr w:rsidR="001B315D" w:rsidRPr="003214C3" w14:paraId="06A8FBAF" w14:textId="77777777" w:rsidTr="00FB161B">
        <w:trPr>
          <w:trHeight w:val="454"/>
        </w:trPr>
        <w:tc>
          <w:tcPr>
            <w:tcW w:w="982" w:type="pct"/>
          </w:tcPr>
          <w:p w14:paraId="04D637BC" w14:textId="77777777" w:rsidR="001B315D" w:rsidRPr="003214C3" w:rsidRDefault="001B315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Category</w:t>
            </w:r>
          </w:p>
        </w:tc>
        <w:tc>
          <w:tcPr>
            <w:tcW w:w="117" w:type="pct"/>
          </w:tcPr>
          <w:p w14:paraId="2924DB39" w14:textId="77777777" w:rsidR="001B315D" w:rsidRPr="003214C3" w:rsidRDefault="001B315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05FAEED4" w14:textId="77777777" w:rsidR="001B315D" w:rsidRPr="003214C3" w:rsidRDefault="001B315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Acceptance</w:t>
            </w:r>
          </w:p>
        </w:tc>
      </w:tr>
      <w:tr w:rsidR="001B315D" w:rsidRPr="003214C3" w14:paraId="7587C681" w14:textId="77777777" w:rsidTr="00FB161B">
        <w:trPr>
          <w:trHeight w:val="454"/>
        </w:trPr>
        <w:tc>
          <w:tcPr>
            <w:tcW w:w="982" w:type="pct"/>
          </w:tcPr>
          <w:p w14:paraId="1BCC12B0" w14:textId="77777777" w:rsidR="001B315D" w:rsidRPr="003214C3" w:rsidRDefault="001B315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Est. Time Needed</w:t>
            </w:r>
          </w:p>
        </w:tc>
        <w:tc>
          <w:tcPr>
            <w:tcW w:w="117" w:type="pct"/>
          </w:tcPr>
          <w:p w14:paraId="7EF5A08F" w14:textId="77777777" w:rsidR="001B315D" w:rsidRPr="003214C3" w:rsidRDefault="001B315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301D77C0" w14:textId="77777777" w:rsidR="001B315D" w:rsidRPr="003214C3" w:rsidRDefault="001B315D" w:rsidP="00FB161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Pr="003214C3">
              <w:rPr>
                <w:lang w:val="en-US"/>
              </w:rPr>
              <w:t xml:space="preserve"> Minutes</w:t>
            </w:r>
          </w:p>
        </w:tc>
      </w:tr>
      <w:tr w:rsidR="001B315D" w:rsidRPr="003214C3" w14:paraId="6FBEC1BC" w14:textId="77777777" w:rsidTr="00FB161B">
        <w:trPr>
          <w:trHeight w:val="454"/>
        </w:trPr>
        <w:tc>
          <w:tcPr>
            <w:tcW w:w="982" w:type="pct"/>
          </w:tcPr>
          <w:p w14:paraId="74D7472F" w14:textId="77777777" w:rsidR="001B315D" w:rsidRPr="003214C3" w:rsidRDefault="001B315D" w:rsidP="00FB161B">
            <w:pPr>
              <w:rPr>
                <w:lang w:val="en-US"/>
              </w:rPr>
            </w:pPr>
            <w:r>
              <w:rPr>
                <w:lang w:val="en-US"/>
              </w:rPr>
              <w:t>Data Required</w:t>
            </w:r>
          </w:p>
        </w:tc>
        <w:tc>
          <w:tcPr>
            <w:tcW w:w="117" w:type="pct"/>
          </w:tcPr>
          <w:p w14:paraId="01D2CDE4" w14:textId="77777777" w:rsidR="001B315D" w:rsidRPr="003214C3" w:rsidRDefault="001B315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0F314207" w14:textId="33A75566" w:rsidR="001B315D" w:rsidRPr="003214C3" w:rsidRDefault="001B315D" w:rsidP="00FB161B">
            <w:pPr>
              <w:rPr>
                <w:lang w:val="en-US"/>
              </w:rPr>
            </w:pPr>
            <w:r>
              <w:t>A valid user</w:t>
            </w:r>
            <w:r w:rsidR="0052260D">
              <w:t>name</w:t>
            </w:r>
            <w:r>
              <w:t xml:space="preserve"> and password</w:t>
            </w:r>
            <w:r w:rsidR="0052260D">
              <w:t xml:space="preserve"> </w:t>
            </w:r>
            <w:r>
              <w:t>recorded in the database.</w:t>
            </w:r>
            <w:r w:rsidRPr="003214C3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</w:tr>
      <w:tr w:rsidR="001B315D" w:rsidRPr="003214C3" w14:paraId="723D0508" w14:textId="77777777" w:rsidTr="00FB161B">
        <w:trPr>
          <w:trHeight w:val="454"/>
        </w:trPr>
        <w:tc>
          <w:tcPr>
            <w:tcW w:w="982" w:type="pct"/>
          </w:tcPr>
          <w:p w14:paraId="041B4D2D" w14:textId="77777777" w:rsidR="001B315D" w:rsidRPr="003214C3" w:rsidRDefault="001B315D" w:rsidP="00FB161B">
            <w:pPr>
              <w:rPr>
                <w:lang w:val="en-US"/>
              </w:rPr>
            </w:pPr>
            <w:r>
              <w:rPr>
                <w:lang w:val="en-US"/>
              </w:rPr>
              <w:t>Precondition</w:t>
            </w:r>
          </w:p>
        </w:tc>
        <w:tc>
          <w:tcPr>
            <w:tcW w:w="117" w:type="pct"/>
          </w:tcPr>
          <w:p w14:paraId="266C5ED6" w14:textId="77777777" w:rsidR="001B315D" w:rsidRPr="003214C3" w:rsidRDefault="001B315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267F0705" w14:textId="295ED787" w:rsidR="001B315D" w:rsidRPr="003214C3" w:rsidRDefault="001B315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Test env</w:t>
            </w:r>
            <w:r>
              <w:rPr>
                <w:lang w:val="en-US"/>
              </w:rPr>
              <w:t xml:space="preserve">ironment should be ready and </w:t>
            </w:r>
            <w:r w:rsidRPr="003214C3">
              <w:rPr>
                <w:lang w:val="en-US"/>
              </w:rPr>
              <w:t xml:space="preserve">application should be accessible. A </w:t>
            </w:r>
            <w:r w:rsidR="0052260D">
              <w:rPr>
                <w:lang w:val="en-US"/>
              </w:rPr>
              <w:t xml:space="preserve">tester must run TC </w:t>
            </w:r>
            <w:r w:rsidR="0052260D">
              <w:rPr>
                <w:b/>
              </w:rPr>
              <w:t>HRS.MA</w:t>
            </w:r>
            <w:r w:rsidR="0052260D" w:rsidRPr="00E01AD4">
              <w:rPr>
                <w:b/>
              </w:rPr>
              <w:t>.fn.0</w:t>
            </w:r>
            <w:r w:rsidR="0052260D">
              <w:rPr>
                <w:b/>
              </w:rPr>
              <w:t xml:space="preserve">2 </w:t>
            </w:r>
            <w:r w:rsidR="0052260D" w:rsidRPr="0052260D">
              <w:rPr>
                <w:bCs/>
              </w:rPr>
              <w:t>at</w:t>
            </w:r>
            <w:r w:rsidR="0052260D">
              <w:rPr>
                <w:b/>
              </w:rPr>
              <w:t xml:space="preserve"> </w:t>
            </w:r>
            <w:r w:rsidR="0052260D" w:rsidRPr="0052260D">
              <w:rPr>
                <w:bCs/>
              </w:rPr>
              <w:t>first</w:t>
            </w:r>
            <w:r w:rsidR="0052260D">
              <w:rPr>
                <w:bCs/>
              </w:rPr>
              <w:t xml:space="preserve"> and use created username and password to enter the system in this TC</w:t>
            </w:r>
          </w:p>
        </w:tc>
      </w:tr>
      <w:tr w:rsidR="001B315D" w:rsidRPr="0052260D" w14:paraId="39DBCE23" w14:textId="77777777" w:rsidTr="00FB161B">
        <w:trPr>
          <w:trHeight w:val="454"/>
        </w:trPr>
        <w:tc>
          <w:tcPr>
            <w:tcW w:w="982" w:type="pct"/>
          </w:tcPr>
          <w:p w14:paraId="29F70948" w14:textId="77777777" w:rsidR="001B315D" w:rsidRDefault="001B315D" w:rsidP="00FB161B">
            <w:pPr>
              <w:rPr>
                <w:lang w:val="en-US"/>
              </w:rPr>
            </w:pPr>
            <w:r>
              <w:rPr>
                <w:lang w:val="en-US"/>
              </w:rPr>
              <w:t>Postcondition</w:t>
            </w:r>
          </w:p>
        </w:tc>
        <w:tc>
          <w:tcPr>
            <w:tcW w:w="117" w:type="pct"/>
          </w:tcPr>
          <w:p w14:paraId="052BCEED" w14:textId="77777777" w:rsidR="001B315D" w:rsidRPr="003214C3" w:rsidRDefault="001B315D" w:rsidP="00FB161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7CADFD50" w14:textId="111BB2DD" w:rsidR="001B315D" w:rsidRPr="003214C3" w:rsidRDefault="0052260D" w:rsidP="00FB161B">
            <w:pPr>
              <w:rPr>
                <w:lang w:val="en-US"/>
              </w:rPr>
            </w:pPr>
            <w:r w:rsidRPr="00BC782C">
              <w:rPr>
                <w:lang w:val="en-US"/>
              </w:rPr>
              <w:t xml:space="preserve">Success message describing the successful </w:t>
            </w:r>
            <w:r>
              <w:rPr>
                <w:lang w:val="en-US"/>
              </w:rPr>
              <w:t>login</w:t>
            </w:r>
          </w:p>
        </w:tc>
      </w:tr>
      <w:tr w:rsidR="001B315D" w:rsidRPr="003214C3" w14:paraId="4B7A9736" w14:textId="77777777" w:rsidTr="00FB161B">
        <w:trPr>
          <w:trHeight w:val="454"/>
        </w:trPr>
        <w:tc>
          <w:tcPr>
            <w:tcW w:w="982" w:type="pct"/>
          </w:tcPr>
          <w:p w14:paraId="407FFA18" w14:textId="77777777" w:rsidR="001B315D" w:rsidRPr="003214C3" w:rsidRDefault="001B315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Procedure</w:t>
            </w:r>
          </w:p>
        </w:tc>
        <w:tc>
          <w:tcPr>
            <w:tcW w:w="117" w:type="pct"/>
          </w:tcPr>
          <w:p w14:paraId="08AA3B58" w14:textId="77777777" w:rsidR="001B315D" w:rsidRPr="003214C3" w:rsidRDefault="001B315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05B36388" w14:textId="77777777" w:rsidR="001B315D" w:rsidRDefault="001B315D" w:rsidP="008D241B">
            <w:pPr>
              <w:pStyle w:val="Action"/>
              <w:numPr>
                <w:ilvl w:val="0"/>
                <w:numId w:val="14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Start Hotel Reservation System.</w:t>
            </w:r>
          </w:p>
          <w:p w14:paraId="4DFE1399" w14:textId="4C21D3BC" w:rsidR="001B315D" w:rsidRDefault="001B315D" w:rsidP="008D241B">
            <w:pPr>
              <w:pStyle w:val="Action"/>
              <w:numPr>
                <w:ilvl w:val="0"/>
                <w:numId w:val="14"/>
              </w:numPr>
            </w:pPr>
            <w:r w:rsidRPr="00BE5FB7">
              <w:t xml:space="preserve">Enter the valid </w:t>
            </w:r>
            <w:r w:rsidR="0052260D">
              <w:t>username (e.g “Receptionist”)</w:t>
            </w:r>
            <w:r w:rsidRPr="00BE5FB7">
              <w:t xml:space="preserve"> and </w:t>
            </w:r>
            <w:r>
              <w:t xml:space="preserve">valid </w:t>
            </w:r>
            <w:r w:rsidRPr="00BE5FB7">
              <w:t>password</w:t>
            </w:r>
            <w:r w:rsidR="0052260D">
              <w:t xml:space="preserve"> (e.g. “qwerty”) </w:t>
            </w:r>
            <w:r w:rsidRPr="00BE5FB7">
              <w:t>into the corresponding fields</w:t>
            </w:r>
            <w:r>
              <w:t>.</w:t>
            </w:r>
          </w:p>
          <w:p w14:paraId="2742C174" w14:textId="77777777" w:rsidR="001B315D" w:rsidRDefault="001B315D" w:rsidP="008D241B">
            <w:pPr>
              <w:pStyle w:val="Action"/>
              <w:numPr>
                <w:ilvl w:val="0"/>
                <w:numId w:val="14"/>
              </w:numPr>
            </w:pPr>
            <w:r>
              <w:t>Click on the “LOG IN” button.</w:t>
            </w:r>
          </w:p>
          <w:p w14:paraId="4704560F" w14:textId="529442B9" w:rsidR="001B315D" w:rsidRPr="00BE3F8B" w:rsidRDefault="0052260D" w:rsidP="008D241B">
            <w:pPr>
              <w:pStyle w:val="Action"/>
              <w:numPr>
                <w:ilvl w:val="0"/>
                <w:numId w:val="14"/>
              </w:numPr>
            </w:pPr>
            <w:r w:rsidRPr="0052260D">
              <w:t xml:space="preserve">Success message describing the successful </w:t>
            </w:r>
            <w:r w:rsidR="001B315D">
              <w:t>login attempt will be shown.</w:t>
            </w:r>
          </w:p>
          <w:p w14:paraId="0C664BE7" w14:textId="77777777" w:rsidR="001B315D" w:rsidRPr="00BE3F8B" w:rsidRDefault="001B315D" w:rsidP="00FB161B">
            <w:pPr>
              <w:pStyle w:val="Action"/>
              <w:numPr>
                <w:ilvl w:val="0"/>
                <w:numId w:val="0"/>
              </w:numPr>
              <w:ind w:left="720"/>
            </w:pPr>
          </w:p>
        </w:tc>
      </w:tr>
      <w:tr w:rsidR="001B315D" w:rsidRPr="003214C3" w14:paraId="21C962D0" w14:textId="77777777" w:rsidTr="00FB161B">
        <w:trPr>
          <w:trHeight w:val="454"/>
        </w:trPr>
        <w:tc>
          <w:tcPr>
            <w:tcW w:w="982" w:type="pct"/>
          </w:tcPr>
          <w:p w14:paraId="3907D898" w14:textId="77777777" w:rsidR="001B315D" w:rsidRPr="003214C3" w:rsidRDefault="001B315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Cleanup</w:t>
            </w:r>
          </w:p>
        </w:tc>
        <w:tc>
          <w:tcPr>
            <w:tcW w:w="117" w:type="pct"/>
          </w:tcPr>
          <w:p w14:paraId="7D0D2139" w14:textId="77777777" w:rsidR="001B315D" w:rsidRPr="003214C3" w:rsidRDefault="001B315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7BC07805" w14:textId="77777777" w:rsidR="001B315D" w:rsidRPr="000B5F1D" w:rsidRDefault="001B315D" w:rsidP="00FB161B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Click on “Exit” button on the Login page or close the window.</w:t>
            </w:r>
          </w:p>
        </w:tc>
      </w:tr>
    </w:tbl>
    <w:p w14:paraId="72B47A54" w14:textId="10C5EB58" w:rsidR="001B315D" w:rsidRDefault="001B315D" w:rsidP="00283471"/>
    <w:tbl>
      <w:tblPr>
        <w:tblW w:w="48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66"/>
        <w:gridCol w:w="294"/>
        <w:gridCol w:w="9799"/>
      </w:tblGrid>
      <w:tr w:rsidR="0052260D" w:rsidRPr="003214C3" w14:paraId="3475D0D6" w14:textId="77777777" w:rsidTr="00FB161B">
        <w:trPr>
          <w:trHeight w:val="454"/>
        </w:trPr>
        <w:tc>
          <w:tcPr>
            <w:tcW w:w="982" w:type="pct"/>
          </w:tcPr>
          <w:p w14:paraId="6FDEBACE" w14:textId="77777777" w:rsidR="0052260D" w:rsidRPr="00E01AD4" w:rsidRDefault="0052260D" w:rsidP="00FB161B">
            <w:pPr>
              <w:rPr>
                <w:b/>
                <w:lang w:val="en-US"/>
              </w:rPr>
            </w:pPr>
            <w:r w:rsidRPr="00E01AD4">
              <w:rPr>
                <w:b/>
                <w:lang w:val="en-US"/>
              </w:rPr>
              <w:t>TC ID</w:t>
            </w:r>
          </w:p>
        </w:tc>
        <w:tc>
          <w:tcPr>
            <w:tcW w:w="117" w:type="pct"/>
          </w:tcPr>
          <w:p w14:paraId="4EB15A42" w14:textId="77777777" w:rsidR="0052260D" w:rsidRPr="00E01AD4" w:rsidRDefault="0052260D" w:rsidP="00FB161B">
            <w:pPr>
              <w:rPr>
                <w:b/>
                <w:lang w:val="en-US"/>
              </w:rPr>
            </w:pPr>
            <w:r w:rsidRPr="00E01AD4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04E085B3" w14:textId="506B5394" w:rsidR="0052260D" w:rsidRPr="00E01AD4" w:rsidRDefault="0052260D" w:rsidP="00FB161B">
            <w:pPr>
              <w:spacing w:line="360" w:lineRule="auto"/>
              <w:rPr>
                <w:b/>
                <w:lang w:val="en-US"/>
              </w:rPr>
            </w:pPr>
            <w:r>
              <w:rPr>
                <w:b/>
              </w:rPr>
              <w:t>HRS.MA</w:t>
            </w:r>
            <w:r w:rsidRPr="00E01AD4">
              <w:rPr>
                <w:b/>
              </w:rPr>
              <w:t>.fn.0</w:t>
            </w:r>
            <w:r>
              <w:rPr>
                <w:b/>
              </w:rPr>
              <w:t>6</w:t>
            </w:r>
          </w:p>
        </w:tc>
      </w:tr>
      <w:tr w:rsidR="0052260D" w:rsidRPr="003214C3" w14:paraId="58F3463F" w14:textId="77777777" w:rsidTr="00FB161B">
        <w:trPr>
          <w:trHeight w:val="454"/>
        </w:trPr>
        <w:tc>
          <w:tcPr>
            <w:tcW w:w="982" w:type="pct"/>
          </w:tcPr>
          <w:p w14:paraId="26D96D0C" w14:textId="77777777" w:rsidR="0052260D" w:rsidRPr="003214C3" w:rsidRDefault="0052260D" w:rsidP="00FB161B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17" w:type="pct"/>
          </w:tcPr>
          <w:p w14:paraId="7E392DE3" w14:textId="77777777" w:rsidR="0052260D" w:rsidRPr="003214C3" w:rsidRDefault="0052260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72A25712" w14:textId="48C4BA79" w:rsidR="0052260D" w:rsidRPr="001E3884" w:rsidRDefault="0052260D" w:rsidP="00FB161B">
            <w:r w:rsidRPr="001E3884">
              <w:t>Login</w:t>
            </w:r>
            <w:r>
              <w:t xml:space="preserve"> as Receptionist</w:t>
            </w:r>
            <w:r w:rsidRPr="001E3884">
              <w:t xml:space="preserve"> with a</w:t>
            </w:r>
            <w:r>
              <w:t>n</w:t>
            </w:r>
            <w:r w:rsidRPr="001E3884">
              <w:t xml:space="preserve"> </w:t>
            </w:r>
            <w:r>
              <w:t>in</w:t>
            </w:r>
            <w:r w:rsidRPr="001E3884">
              <w:t xml:space="preserve">valid </w:t>
            </w:r>
            <w:r>
              <w:t xml:space="preserve">username and </w:t>
            </w:r>
            <w:r w:rsidRPr="001E3884">
              <w:t xml:space="preserve">valid password to test </w:t>
            </w:r>
            <w:r>
              <w:t>validate user function</w:t>
            </w:r>
            <w:r w:rsidRPr="003214C3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2260D" w:rsidRPr="003214C3" w14:paraId="76766831" w14:textId="77777777" w:rsidTr="00FB161B">
        <w:trPr>
          <w:trHeight w:val="454"/>
        </w:trPr>
        <w:tc>
          <w:tcPr>
            <w:tcW w:w="982" w:type="pct"/>
          </w:tcPr>
          <w:p w14:paraId="07DAD0B5" w14:textId="77777777" w:rsidR="0052260D" w:rsidRPr="003214C3" w:rsidRDefault="0052260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Requirements</w:t>
            </w:r>
          </w:p>
        </w:tc>
        <w:tc>
          <w:tcPr>
            <w:tcW w:w="117" w:type="pct"/>
          </w:tcPr>
          <w:p w14:paraId="70855FDB" w14:textId="77777777" w:rsidR="0052260D" w:rsidRPr="003214C3" w:rsidRDefault="0052260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47BB45ED" w14:textId="77777777" w:rsidR="0052260D" w:rsidRPr="003214C3" w:rsidRDefault="0052260D" w:rsidP="00FB161B">
            <w:pPr>
              <w:rPr>
                <w:lang w:val="en-US"/>
              </w:rPr>
            </w:pPr>
            <w:r>
              <w:rPr>
                <w:lang w:val="en-US"/>
              </w:rPr>
              <w:t>UC1 Manage Account</w:t>
            </w:r>
          </w:p>
        </w:tc>
      </w:tr>
      <w:tr w:rsidR="0052260D" w:rsidRPr="003214C3" w14:paraId="7F1BB992" w14:textId="77777777" w:rsidTr="00FB161B">
        <w:trPr>
          <w:trHeight w:val="454"/>
        </w:trPr>
        <w:tc>
          <w:tcPr>
            <w:tcW w:w="982" w:type="pct"/>
          </w:tcPr>
          <w:p w14:paraId="37880A80" w14:textId="77777777" w:rsidR="0052260D" w:rsidRPr="003214C3" w:rsidRDefault="0052260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Priority</w:t>
            </w:r>
          </w:p>
        </w:tc>
        <w:tc>
          <w:tcPr>
            <w:tcW w:w="117" w:type="pct"/>
          </w:tcPr>
          <w:p w14:paraId="79079D26" w14:textId="77777777" w:rsidR="0052260D" w:rsidRPr="003214C3" w:rsidRDefault="0052260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3424B40A" w14:textId="77777777" w:rsidR="0052260D" w:rsidRPr="003214C3" w:rsidRDefault="0052260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High</w:t>
            </w:r>
          </w:p>
        </w:tc>
      </w:tr>
      <w:tr w:rsidR="0052260D" w:rsidRPr="003214C3" w14:paraId="56B6C23A" w14:textId="77777777" w:rsidTr="00FB161B">
        <w:trPr>
          <w:trHeight w:val="454"/>
        </w:trPr>
        <w:tc>
          <w:tcPr>
            <w:tcW w:w="982" w:type="pct"/>
          </w:tcPr>
          <w:p w14:paraId="65AB235A" w14:textId="77777777" w:rsidR="0052260D" w:rsidRPr="003214C3" w:rsidRDefault="0052260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Category</w:t>
            </w:r>
          </w:p>
        </w:tc>
        <w:tc>
          <w:tcPr>
            <w:tcW w:w="117" w:type="pct"/>
          </w:tcPr>
          <w:p w14:paraId="717823B6" w14:textId="77777777" w:rsidR="0052260D" w:rsidRPr="003214C3" w:rsidRDefault="0052260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28FEEC2A" w14:textId="77777777" w:rsidR="0052260D" w:rsidRPr="003214C3" w:rsidRDefault="0052260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Acceptance</w:t>
            </w:r>
          </w:p>
        </w:tc>
      </w:tr>
      <w:tr w:rsidR="0052260D" w:rsidRPr="003214C3" w14:paraId="5CF88715" w14:textId="77777777" w:rsidTr="00FB161B">
        <w:trPr>
          <w:trHeight w:val="454"/>
        </w:trPr>
        <w:tc>
          <w:tcPr>
            <w:tcW w:w="982" w:type="pct"/>
          </w:tcPr>
          <w:p w14:paraId="3C460309" w14:textId="77777777" w:rsidR="0052260D" w:rsidRPr="003214C3" w:rsidRDefault="0052260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Est. Time Needed</w:t>
            </w:r>
          </w:p>
        </w:tc>
        <w:tc>
          <w:tcPr>
            <w:tcW w:w="117" w:type="pct"/>
          </w:tcPr>
          <w:p w14:paraId="64EF538C" w14:textId="77777777" w:rsidR="0052260D" w:rsidRPr="003214C3" w:rsidRDefault="0052260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4C65158C" w14:textId="77777777" w:rsidR="0052260D" w:rsidRPr="003214C3" w:rsidRDefault="0052260D" w:rsidP="00FB161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Pr="003214C3">
              <w:rPr>
                <w:lang w:val="en-US"/>
              </w:rPr>
              <w:t xml:space="preserve"> Minutes</w:t>
            </w:r>
          </w:p>
        </w:tc>
      </w:tr>
      <w:tr w:rsidR="0052260D" w:rsidRPr="003214C3" w14:paraId="582A9871" w14:textId="77777777" w:rsidTr="00FB161B">
        <w:trPr>
          <w:trHeight w:val="454"/>
        </w:trPr>
        <w:tc>
          <w:tcPr>
            <w:tcW w:w="982" w:type="pct"/>
          </w:tcPr>
          <w:p w14:paraId="456307B2" w14:textId="77777777" w:rsidR="0052260D" w:rsidRPr="003214C3" w:rsidRDefault="0052260D" w:rsidP="00FB161B">
            <w:pPr>
              <w:rPr>
                <w:lang w:val="en-US"/>
              </w:rPr>
            </w:pPr>
            <w:r>
              <w:rPr>
                <w:lang w:val="en-US"/>
              </w:rPr>
              <w:t>Data Required</w:t>
            </w:r>
          </w:p>
        </w:tc>
        <w:tc>
          <w:tcPr>
            <w:tcW w:w="117" w:type="pct"/>
          </w:tcPr>
          <w:p w14:paraId="032B140E" w14:textId="77777777" w:rsidR="0052260D" w:rsidRPr="003214C3" w:rsidRDefault="0052260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26AD0F24" w14:textId="77777777" w:rsidR="0052260D" w:rsidRPr="003214C3" w:rsidRDefault="0052260D" w:rsidP="00FB161B">
            <w:pPr>
              <w:rPr>
                <w:lang w:val="en-US"/>
              </w:rPr>
            </w:pPr>
            <w:r>
              <w:t>A valid username and password recorded in the database.</w:t>
            </w:r>
            <w:r w:rsidRPr="003214C3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</w:tr>
      <w:tr w:rsidR="0052260D" w:rsidRPr="003214C3" w14:paraId="2A8B416C" w14:textId="77777777" w:rsidTr="00FB161B">
        <w:trPr>
          <w:trHeight w:val="454"/>
        </w:trPr>
        <w:tc>
          <w:tcPr>
            <w:tcW w:w="982" w:type="pct"/>
          </w:tcPr>
          <w:p w14:paraId="75271904" w14:textId="77777777" w:rsidR="0052260D" w:rsidRPr="003214C3" w:rsidRDefault="0052260D" w:rsidP="00FB161B">
            <w:pPr>
              <w:rPr>
                <w:lang w:val="en-US"/>
              </w:rPr>
            </w:pPr>
            <w:r>
              <w:rPr>
                <w:lang w:val="en-US"/>
              </w:rPr>
              <w:t>Precondition</w:t>
            </w:r>
          </w:p>
        </w:tc>
        <w:tc>
          <w:tcPr>
            <w:tcW w:w="117" w:type="pct"/>
          </w:tcPr>
          <w:p w14:paraId="77F792DB" w14:textId="77777777" w:rsidR="0052260D" w:rsidRPr="003214C3" w:rsidRDefault="0052260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6FC9C4AE" w14:textId="7DB246AE" w:rsidR="0052260D" w:rsidRPr="003214C3" w:rsidRDefault="0052260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Test env</w:t>
            </w:r>
            <w:r>
              <w:rPr>
                <w:lang w:val="en-US"/>
              </w:rPr>
              <w:t xml:space="preserve">ironment should be ready and </w:t>
            </w:r>
            <w:r w:rsidRPr="003214C3">
              <w:rPr>
                <w:lang w:val="en-US"/>
              </w:rPr>
              <w:t xml:space="preserve">application should be accessible. A </w:t>
            </w:r>
            <w:r>
              <w:rPr>
                <w:lang w:val="en-US"/>
              </w:rPr>
              <w:t xml:space="preserve">tester must run TC </w:t>
            </w:r>
            <w:r>
              <w:rPr>
                <w:b/>
              </w:rPr>
              <w:t>HRS.MA</w:t>
            </w:r>
            <w:r w:rsidRPr="00E01AD4">
              <w:rPr>
                <w:b/>
              </w:rPr>
              <w:t>.fn.0</w:t>
            </w:r>
            <w:r>
              <w:rPr>
                <w:b/>
              </w:rPr>
              <w:t xml:space="preserve">2 </w:t>
            </w:r>
            <w:r w:rsidRPr="0052260D">
              <w:rPr>
                <w:bCs/>
              </w:rPr>
              <w:t>at</w:t>
            </w:r>
            <w:r>
              <w:rPr>
                <w:b/>
              </w:rPr>
              <w:t xml:space="preserve"> </w:t>
            </w:r>
            <w:r w:rsidRPr="0052260D">
              <w:rPr>
                <w:bCs/>
              </w:rPr>
              <w:t>first</w:t>
            </w:r>
            <w:r>
              <w:rPr>
                <w:bCs/>
              </w:rPr>
              <w:t xml:space="preserve"> abd use created username</w:t>
            </w:r>
            <w:r w:rsidR="00211E1D">
              <w:rPr>
                <w:bCs/>
              </w:rPr>
              <w:t xml:space="preserve">(with a typo) </w:t>
            </w:r>
            <w:r>
              <w:rPr>
                <w:bCs/>
              </w:rPr>
              <w:t xml:space="preserve"> and password to enter the system in this TC</w:t>
            </w:r>
          </w:p>
        </w:tc>
      </w:tr>
      <w:tr w:rsidR="0052260D" w:rsidRPr="0052260D" w14:paraId="690E44FE" w14:textId="77777777" w:rsidTr="00FB161B">
        <w:trPr>
          <w:trHeight w:val="454"/>
        </w:trPr>
        <w:tc>
          <w:tcPr>
            <w:tcW w:w="982" w:type="pct"/>
          </w:tcPr>
          <w:p w14:paraId="3B59899A" w14:textId="77777777" w:rsidR="0052260D" w:rsidRDefault="0052260D" w:rsidP="00FB161B">
            <w:pPr>
              <w:rPr>
                <w:lang w:val="en-US"/>
              </w:rPr>
            </w:pPr>
            <w:r>
              <w:rPr>
                <w:lang w:val="en-US"/>
              </w:rPr>
              <w:t>Postcondition</w:t>
            </w:r>
          </w:p>
        </w:tc>
        <w:tc>
          <w:tcPr>
            <w:tcW w:w="117" w:type="pct"/>
          </w:tcPr>
          <w:p w14:paraId="7500A9B7" w14:textId="77777777" w:rsidR="0052260D" w:rsidRPr="003214C3" w:rsidRDefault="0052260D" w:rsidP="00FB161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357BCA57" w14:textId="44447CF4" w:rsidR="0052260D" w:rsidRPr="003214C3" w:rsidRDefault="0052260D" w:rsidP="00FB161B">
            <w:pPr>
              <w:rPr>
                <w:lang w:val="en-US"/>
              </w:rPr>
            </w:pPr>
            <w:r>
              <w:rPr>
                <w:lang w:val="en-US"/>
              </w:rPr>
              <w:t>Warning message describing the unsuccessful login attempt.</w:t>
            </w:r>
          </w:p>
        </w:tc>
      </w:tr>
      <w:tr w:rsidR="0052260D" w:rsidRPr="003214C3" w14:paraId="6B113E55" w14:textId="77777777" w:rsidTr="00FB161B">
        <w:trPr>
          <w:trHeight w:val="454"/>
        </w:trPr>
        <w:tc>
          <w:tcPr>
            <w:tcW w:w="982" w:type="pct"/>
          </w:tcPr>
          <w:p w14:paraId="6379B8DC" w14:textId="77777777" w:rsidR="0052260D" w:rsidRPr="003214C3" w:rsidRDefault="0052260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Procedure</w:t>
            </w:r>
          </w:p>
        </w:tc>
        <w:tc>
          <w:tcPr>
            <w:tcW w:w="117" w:type="pct"/>
          </w:tcPr>
          <w:p w14:paraId="4FB5C209" w14:textId="77777777" w:rsidR="0052260D" w:rsidRPr="003214C3" w:rsidRDefault="0052260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0AE1C59D" w14:textId="77777777" w:rsidR="0052260D" w:rsidRDefault="0052260D" w:rsidP="008D241B">
            <w:pPr>
              <w:pStyle w:val="Action"/>
              <w:numPr>
                <w:ilvl w:val="0"/>
                <w:numId w:val="1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Start Hotel Reservation System.</w:t>
            </w:r>
          </w:p>
          <w:p w14:paraId="1266D28F" w14:textId="6217F513" w:rsidR="0052260D" w:rsidRDefault="0052260D" w:rsidP="008D241B">
            <w:pPr>
              <w:pStyle w:val="Action"/>
              <w:numPr>
                <w:ilvl w:val="0"/>
                <w:numId w:val="15"/>
              </w:numPr>
            </w:pPr>
            <w:r w:rsidRPr="00BE5FB7">
              <w:t xml:space="preserve">Enter the </w:t>
            </w:r>
            <w:r>
              <w:t>in</w:t>
            </w:r>
            <w:r w:rsidRPr="00BE5FB7">
              <w:t xml:space="preserve">valid </w:t>
            </w:r>
            <w:r>
              <w:t>username (e.g “Reception”)</w:t>
            </w:r>
            <w:r w:rsidRPr="00BE5FB7">
              <w:t xml:space="preserve"> and </w:t>
            </w:r>
            <w:r>
              <w:t xml:space="preserve">valid </w:t>
            </w:r>
            <w:r w:rsidRPr="00BE5FB7">
              <w:t>password</w:t>
            </w:r>
            <w:r>
              <w:t xml:space="preserve"> (e.g. “qweerty”) </w:t>
            </w:r>
            <w:r w:rsidRPr="00BE5FB7">
              <w:t>into the corresponding fields</w:t>
            </w:r>
            <w:r>
              <w:t>.</w:t>
            </w:r>
          </w:p>
          <w:p w14:paraId="0DA8661C" w14:textId="77777777" w:rsidR="0052260D" w:rsidRDefault="0052260D" w:rsidP="008D241B">
            <w:pPr>
              <w:pStyle w:val="Action"/>
              <w:numPr>
                <w:ilvl w:val="0"/>
                <w:numId w:val="15"/>
              </w:numPr>
            </w:pPr>
            <w:r>
              <w:t>Click on the “LOG IN” button.</w:t>
            </w:r>
          </w:p>
          <w:p w14:paraId="1061EF74" w14:textId="018E9322" w:rsidR="0052260D" w:rsidRPr="00BE3F8B" w:rsidRDefault="0052260D" w:rsidP="008D241B">
            <w:pPr>
              <w:pStyle w:val="Action"/>
              <w:numPr>
                <w:ilvl w:val="0"/>
                <w:numId w:val="15"/>
              </w:numPr>
            </w:pPr>
            <w:r>
              <w:t>Warning message describing the unsuccessful login attempt will be shown.</w:t>
            </w:r>
          </w:p>
          <w:p w14:paraId="182C0039" w14:textId="77777777" w:rsidR="0052260D" w:rsidRPr="00BE3F8B" w:rsidRDefault="0052260D" w:rsidP="00FB161B">
            <w:pPr>
              <w:pStyle w:val="Action"/>
              <w:numPr>
                <w:ilvl w:val="0"/>
                <w:numId w:val="0"/>
              </w:numPr>
              <w:ind w:left="720"/>
            </w:pPr>
          </w:p>
        </w:tc>
      </w:tr>
      <w:tr w:rsidR="0052260D" w:rsidRPr="003214C3" w14:paraId="4C0EAACE" w14:textId="77777777" w:rsidTr="00FB161B">
        <w:trPr>
          <w:trHeight w:val="454"/>
        </w:trPr>
        <w:tc>
          <w:tcPr>
            <w:tcW w:w="982" w:type="pct"/>
          </w:tcPr>
          <w:p w14:paraId="0F91227E" w14:textId="77777777" w:rsidR="0052260D" w:rsidRPr="003214C3" w:rsidRDefault="0052260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Cleanup</w:t>
            </w:r>
          </w:p>
        </w:tc>
        <w:tc>
          <w:tcPr>
            <w:tcW w:w="117" w:type="pct"/>
          </w:tcPr>
          <w:p w14:paraId="4DE4E68F" w14:textId="77777777" w:rsidR="0052260D" w:rsidRPr="003214C3" w:rsidRDefault="0052260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616DCAEC" w14:textId="77777777" w:rsidR="0052260D" w:rsidRPr="000B5F1D" w:rsidRDefault="0052260D" w:rsidP="00FB161B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Click on “Exit” button on the Login page or close the window.</w:t>
            </w:r>
          </w:p>
        </w:tc>
      </w:tr>
    </w:tbl>
    <w:p w14:paraId="13E24824" w14:textId="1D5FCB96" w:rsidR="001B315D" w:rsidRDefault="001B315D" w:rsidP="00283471">
      <w:pPr>
        <w:rPr>
          <w:lang w:val="en-US"/>
        </w:rPr>
      </w:pPr>
    </w:p>
    <w:tbl>
      <w:tblPr>
        <w:tblW w:w="48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66"/>
        <w:gridCol w:w="294"/>
        <w:gridCol w:w="9799"/>
      </w:tblGrid>
      <w:tr w:rsidR="0052260D" w:rsidRPr="003214C3" w14:paraId="5223511B" w14:textId="77777777" w:rsidTr="00FB161B">
        <w:trPr>
          <w:trHeight w:val="454"/>
        </w:trPr>
        <w:tc>
          <w:tcPr>
            <w:tcW w:w="982" w:type="pct"/>
          </w:tcPr>
          <w:p w14:paraId="7D0297B0" w14:textId="77777777" w:rsidR="0052260D" w:rsidRPr="00E01AD4" w:rsidRDefault="0052260D" w:rsidP="00FB161B">
            <w:pPr>
              <w:rPr>
                <w:b/>
                <w:lang w:val="en-US"/>
              </w:rPr>
            </w:pPr>
            <w:r w:rsidRPr="00E01AD4">
              <w:rPr>
                <w:b/>
                <w:lang w:val="en-US"/>
              </w:rPr>
              <w:t>TC ID</w:t>
            </w:r>
          </w:p>
        </w:tc>
        <w:tc>
          <w:tcPr>
            <w:tcW w:w="117" w:type="pct"/>
          </w:tcPr>
          <w:p w14:paraId="6782287B" w14:textId="77777777" w:rsidR="0052260D" w:rsidRPr="00E01AD4" w:rsidRDefault="0052260D" w:rsidP="00FB161B">
            <w:pPr>
              <w:rPr>
                <w:b/>
                <w:lang w:val="en-US"/>
              </w:rPr>
            </w:pPr>
            <w:r w:rsidRPr="00E01AD4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0757E61B" w14:textId="3106E004" w:rsidR="0052260D" w:rsidRPr="00E01AD4" w:rsidRDefault="0052260D" w:rsidP="00FB161B">
            <w:pPr>
              <w:spacing w:line="360" w:lineRule="auto"/>
              <w:rPr>
                <w:b/>
                <w:lang w:val="en-US"/>
              </w:rPr>
            </w:pPr>
            <w:r>
              <w:rPr>
                <w:b/>
              </w:rPr>
              <w:t>HRS.MA</w:t>
            </w:r>
            <w:r w:rsidRPr="00E01AD4">
              <w:rPr>
                <w:b/>
              </w:rPr>
              <w:t>.fn.0</w:t>
            </w:r>
            <w:r>
              <w:rPr>
                <w:b/>
              </w:rPr>
              <w:t>7</w:t>
            </w:r>
          </w:p>
        </w:tc>
      </w:tr>
      <w:tr w:rsidR="0052260D" w:rsidRPr="003214C3" w14:paraId="5AE9AE30" w14:textId="77777777" w:rsidTr="00FB161B">
        <w:trPr>
          <w:trHeight w:val="454"/>
        </w:trPr>
        <w:tc>
          <w:tcPr>
            <w:tcW w:w="982" w:type="pct"/>
          </w:tcPr>
          <w:p w14:paraId="2FEB5499" w14:textId="77777777" w:rsidR="0052260D" w:rsidRPr="003214C3" w:rsidRDefault="0052260D" w:rsidP="00FB161B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17" w:type="pct"/>
          </w:tcPr>
          <w:p w14:paraId="7219389C" w14:textId="77777777" w:rsidR="0052260D" w:rsidRPr="003214C3" w:rsidRDefault="0052260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4C9DC05E" w14:textId="59EC25BF" w:rsidR="0052260D" w:rsidRPr="001E3884" w:rsidRDefault="0052260D" w:rsidP="00FB161B">
            <w:r w:rsidRPr="001E3884">
              <w:t>Login</w:t>
            </w:r>
            <w:r>
              <w:t xml:space="preserve"> as Hotel Guset</w:t>
            </w:r>
            <w:r w:rsidRPr="001E3884">
              <w:t xml:space="preserve"> with a</w:t>
            </w:r>
            <w:r>
              <w:t>n</w:t>
            </w:r>
            <w:r w:rsidRPr="001E3884">
              <w:t xml:space="preserve"> </w:t>
            </w:r>
            <w:r>
              <w:t>in</w:t>
            </w:r>
            <w:r w:rsidRPr="001E3884">
              <w:t xml:space="preserve">valid </w:t>
            </w:r>
            <w:r>
              <w:t xml:space="preserve">username and </w:t>
            </w:r>
            <w:r w:rsidRPr="001E3884">
              <w:t xml:space="preserve">valid password to test </w:t>
            </w:r>
            <w:r>
              <w:t>validate user function</w:t>
            </w:r>
            <w:r w:rsidRPr="003214C3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2260D" w:rsidRPr="003214C3" w14:paraId="75F79664" w14:textId="77777777" w:rsidTr="00FB161B">
        <w:trPr>
          <w:trHeight w:val="454"/>
        </w:trPr>
        <w:tc>
          <w:tcPr>
            <w:tcW w:w="982" w:type="pct"/>
          </w:tcPr>
          <w:p w14:paraId="51CC51AF" w14:textId="77777777" w:rsidR="0052260D" w:rsidRPr="003214C3" w:rsidRDefault="0052260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Requirements</w:t>
            </w:r>
          </w:p>
        </w:tc>
        <w:tc>
          <w:tcPr>
            <w:tcW w:w="117" w:type="pct"/>
          </w:tcPr>
          <w:p w14:paraId="26669625" w14:textId="77777777" w:rsidR="0052260D" w:rsidRPr="003214C3" w:rsidRDefault="0052260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489ACEAD" w14:textId="77777777" w:rsidR="0052260D" w:rsidRPr="003214C3" w:rsidRDefault="0052260D" w:rsidP="00FB161B">
            <w:pPr>
              <w:rPr>
                <w:lang w:val="en-US"/>
              </w:rPr>
            </w:pPr>
            <w:r>
              <w:rPr>
                <w:lang w:val="en-US"/>
              </w:rPr>
              <w:t>UC1 Manage Account</w:t>
            </w:r>
          </w:p>
        </w:tc>
      </w:tr>
      <w:tr w:rsidR="0052260D" w:rsidRPr="003214C3" w14:paraId="2D4C3353" w14:textId="77777777" w:rsidTr="00FB161B">
        <w:trPr>
          <w:trHeight w:val="454"/>
        </w:trPr>
        <w:tc>
          <w:tcPr>
            <w:tcW w:w="982" w:type="pct"/>
          </w:tcPr>
          <w:p w14:paraId="36516879" w14:textId="77777777" w:rsidR="0052260D" w:rsidRPr="003214C3" w:rsidRDefault="0052260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Priority</w:t>
            </w:r>
          </w:p>
        </w:tc>
        <w:tc>
          <w:tcPr>
            <w:tcW w:w="117" w:type="pct"/>
          </w:tcPr>
          <w:p w14:paraId="6C21C465" w14:textId="77777777" w:rsidR="0052260D" w:rsidRPr="003214C3" w:rsidRDefault="0052260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667839BF" w14:textId="77777777" w:rsidR="0052260D" w:rsidRPr="003214C3" w:rsidRDefault="0052260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High</w:t>
            </w:r>
          </w:p>
        </w:tc>
      </w:tr>
      <w:tr w:rsidR="0052260D" w:rsidRPr="003214C3" w14:paraId="59189724" w14:textId="77777777" w:rsidTr="00FB161B">
        <w:trPr>
          <w:trHeight w:val="454"/>
        </w:trPr>
        <w:tc>
          <w:tcPr>
            <w:tcW w:w="982" w:type="pct"/>
          </w:tcPr>
          <w:p w14:paraId="5F59AFF2" w14:textId="77777777" w:rsidR="0052260D" w:rsidRPr="003214C3" w:rsidRDefault="0052260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Category</w:t>
            </w:r>
          </w:p>
        </w:tc>
        <w:tc>
          <w:tcPr>
            <w:tcW w:w="117" w:type="pct"/>
          </w:tcPr>
          <w:p w14:paraId="0EBFCAFB" w14:textId="77777777" w:rsidR="0052260D" w:rsidRPr="003214C3" w:rsidRDefault="0052260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6EDAC085" w14:textId="77777777" w:rsidR="0052260D" w:rsidRPr="003214C3" w:rsidRDefault="0052260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Acceptance</w:t>
            </w:r>
          </w:p>
        </w:tc>
      </w:tr>
      <w:tr w:rsidR="0052260D" w:rsidRPr="003214C3" w14:paraId="4618216E" w14:textId="77777777" w:rsidTr="00FB161B">
        <w:trPr>
          <w:trHeight w:val="454"/>
        </w:trPr>
        <w:tc>
          <w:tcPr>
            <w:tcW w:w="982" w:type="pct"/>
          </w:tcPr>
          <w:p w14:paraId="1F6B1E6A" w14:textId="77777777" w:rsidR="0052260D" w:rsidRPr="003214C3" w:rsidRDefault="0052260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Est. Time Needed</w:t>
            </w:r>
          </w:p>
        </w:tc>
        <w:tc>
          <w:tcPr>
            <w:tcW w:w="117" w:type="pct"/>
          </w:tcPr>
          <w:p w14:paraId="6B7A9648" w14:textId="77777777" w:rsidR="0052260D" w:rsidRPr="003214C3" w:rsidRDefault="0052260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58E436D3" w14:textId="77777777" w:rsidR="0052260D" w:rsidRPr="003214C3" w:rsidRDefault="0052260D" w:rsidP="00FB161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Pr="003214C3">
              <w:rPr>
                <w:lang w:val="en-US"/>
              </w:rPr>
              <w:t xml:space="preserve"> Minutes</w:t>
            </w:r>
          </w:p>
        </w:tc>
      </w:tr>
      <w:tr w:rsidR="0052260D" w:rsidRPr="003214C3" w14:paraId="31863171" w14:textId="77777777" w:rsidTr="00FB161B">
        <w:trPr>
          <w:trHeight w:val="454"/>
        </w:trPr>
        <w:tc>
          <w:tcPr>
            <w:tcW w:w="982" w:type="pct"/>
          </w:tcPr>
          <w:p w14:paraId="26C75E91" w14:textId="77777777" w:rsidR="0052260D" w:rsidRPr="003214C3" w:rsidRDefault="0052260D" w:rsidP="00FB161B">
            <w:pPr>
              <w:rPr>
                <w:lang w:val="en-US"/>
              </w:rPr>
            </w:pPr>
            <w:r>
              <w:rPr>
                <w:lang w:val="en-US"/>
              </w:rPr>
              <w:t>Data Required</w:t>
            </w:r>
          </w:p>
        </w:tc>
        <w:tc>
          <w:tcPr>
            <w:tcW w:w="117" w:type="pct"/>
          </w:tcPr>
          <w:p w14:paraId="49839FD7" w14:textId="77777777" w:rsidR="0052260D" w:rsidRPr="003214C3" w:rsidRDefault="0052260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5997D9AA" w14:textId="77777777" w:rsidR="0052260D" w:rsidRPr="003214C3" w:rsidRDefault="0052260D" w:rsidP="00FB161B">
            <w:pPr>
              <w:rPr>
                <w:lang w:val="en-US"/>
              </w:rPr>
            </w:pPr>
            <w:r>
              <w:t>A valid username and password recorded in the database.</w:t>
            </w:r>
            <w:r w:rsidRPr="003214C3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</w:tr>
      <w:tr w:rsidR="0052260D" w:rsidRPr="003214C3" w14:paraId="4EF44826" w14:textId="77777777" w:rsidTr="00FB161B">
        <w:trPr>
          <w:trHeight w:val="454"/>
        </w:trPr>
        <w:tc>
          <w:tcPr>
            <w:tcW w:w="982" w:type="pct"/>
          </w:tcPr>
          <w:p w14:paraId="042377FF" w14:textId="77777777" w:rsidR="0052260D" w:rsidRPr="003214C3" w:rsidRDefault="0052260D" w:rsidP="00FB161B">
            <w:pPr>
              <w:rPr>
                <w:lang w:val="en-US"/>
              </w:rPr>
            </w:pPr>
            <w:r>
              <w:rPr>
                <w:lang w:val="en-US"/>
              </w:rPr>
              <w:t>Precondition</w:t>
            </w:r>
          </w:p>
        </w:tc>
        <w:tc>
          <w:tcPr>
            <w:tcW w:w="117" w:type="pct"/>
          </w:tcPr>
          <w:p w14:paraId="5FBF3119" w14:textId="77777777" w:rsidR="0052260D" w:rsidRPr="003214C3" w:rsidRDefault="0052260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44CB8684" w14:textId="692BACC8" w:rsidR="0052260D" w:rsidRPr="003214C3" w:rsidRDefault="0052260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Test env</w:t>
            </w:r>
            <w:r>
              <w:rPr>
                <w:lang w:val="en-US"/>
              </w:rPr>
              <w:t xml:space="preserve">ironment should be ready and </w:t>
            </w:r>
            <w:r w:rsidRPr="003214C3">
              <w:rPr>
                <w:lang w:val="en-US"/>
              </w:rPr>
              <w:t xml:space="preserve">application should be accessible. A </w:t>
            </w:r>
            <w:r>
              <w:rPr>
                <w:lang w:val="en-US"/>
              </w:rPr>
              <w:t xml:space="preserve">tester must run TC </w:t>
            </w:r>
            <w:r>
              <w:rPr>
                <w:b/>
              </w:rPr>
              <w:t>HRS.MA</w:t>
            </w:r>
            <w:r w:rsidRPr="00E01AD4">
              <w:rPr>
                <w:b/>
              </w:rPr>
              <w:t>.fn.0</w:t>
            </w:r>
            <w:r>
              <w:rPr>
                <w:b/>
              </w:rPr>
              <w:t xml:space="preserve">2 </w:t>
            </w:r>
            <w:r w:rsidRPr="0052260D">
              <w:rPr>
                <w:bCs/>
              </w:rPr>
              <w:t>at</w:t>
            </w:r>
            <w:r>
              <w:rPr>
                <w:b/>
              </w:rPr>
              <w:t xml:space="preserve"> </w:t>
            </w:r>
            <w:r w:rsidRPr="0052260D">
              <w:rPr>
                <w:bCs/>
              </w:rPr>
              <w:t>first</w:t>
            </w:r>
            <w:r>
              <w:rPr>
                <w:bCs/>
              </w:rPr>
              <w:t xml:space="preserve"> abd use created username</w:t>
            </w:r>
            <w:r w:rsidR="00211E1D">
              <w:rPr>
                <w:bCs/>
              </w:rPr>
              <w:t>(with a typo)</w:t>
            </w:r>
            <w:r>
              <w:rPr>
                <w:bCs/>
              </w:rPr>
              <w:t xml:space="preserve"> and password to enter the system in this TC</w:t>
            </w:r>
          </w:p>
        </w:tc>
      </w:tr>
      <w:tr w:rsidR="0052260D" w:rsidRPr="0052260D" w14:paraId="24AE50CB" w14:textId="77777777" w:rsidTr="00FB161B">
        <w:trPr>
          <w:trHeight w:val="454"/>
        </w:trPr>
        <w:tc>
          <w:tcPr>
            <w:tcW w:w="982" w:type="pct"/>
          </w:tcPr>
          <w:p w14:paraId="0C80BD9D" w14:textId="77777777" w:rsidR="0052260D" w:rsidRDefault="0052260D" w:rsidP="00FB161B">
            <w:pPr>
              <w:rPr>
                <w:lang w:val="en-US"/>
              </w:rPr>
            </w:pPr>
            <w:r>
              <w:rPr>
                <w:lang w:val="en-US"/>
              </w:rPr>
              <w:t>Postcondition</w:t>
            </w:r>
          </w:p>
        </w:tc>
        <w:tc>
          <w:tcPr>
            <w:tcW w:w="117" w:type="pct"/>
          </w:tcPr>
          <w:p w14:paraId="41F6E16A" w14:textId="77777777" w:rsidR="0052260D" w:rsidRPr="003214C3" w:rsidRDefault="0052260D" w:rsidP="00FB161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37326DE2" w14:textId="77777777" w:rsidR="0052260D" w:rsidRPr="003214C3" w:rsidRDefault="0052260D" w:rsidP="00FB161B">
            <w:pPr>
              <w:rPr>
                <w:lang w:val="en-US"/>
              </w:rPr>
            </w:pPr>
            <w:r>
              <w:rPr>
                <w:lang w:val="en-US"/>
              </w:rPr>
              <w:t>Warning message describing the unsuccessful login attempt.</w:t>
            </w:r>
          </w:p>
        </w:tc>
      </w:tr>
      <w:tr w:rsidR="0052260D" w:rsidRPr="003214C3" w14:paraId="36091844" w14:textId="77777777" w:rsidTr="00FB161B">
        <w:trPr>
          <w:trHeight w:val="454"/>
        </w:trPr>
        <w:tc>
          <w:tcPr>
            <w:tcW w:w="982" w:type="pct"/>
          </w:tcPr>
          <w:p w14:paraId="4E5E3F7B" w14:textId="77777777" w:rsidR="0052260D" w:rsidRPr="003214C3" w:rsidRDefault="0052260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Procedure</w:t>
            </w:r>
          </w:p>
        </w:tc>
        <w:tc>
          <w:tcPr>
            <w:tcW w:w="117" w:type="pct"/>
          </w:tcPr>
          <w:p w14:paraId="10B63352" w14:textId="77777777" w:rsidR="0052260D" w:rsidRPr="003214C3" w:rsidRDefault="0052260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38DB77E7" w14:textId="77777777" w:rsidR="0052260D" w:rsidRDefault="0052260D" w:rsidP="008D241B">
            <w:pPr>
              <w:pStyle w:val="Action"/>
              <w:numPr>
                <w:ilvl w:val="0"/>
                <w:numId w:val="17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Start Hotel Reservation System.</w:t>
            </w:r>
          </w:p>
          <w:p w14:paraId="5693ABB6" w14:textId="078E33BD" w:rsidR="0052260D" w:rsidRDefault="0052260D" w:rsidP="008D241B">
            <w:pPr>
              <w:pStyle w:val="Action"/>
              <w:numPr>
                <w:ilvl w:val="0"/>
                <w:numId w:val="17"/>
              </w:numPr>
            </w:pPr>
            <w:r w:rsidRPr="00BE5FB7">
              <w:t xml:space="preserve">Enter the </w:t>
            </w:r>
            <w:r>
              <w:t>in</w:t>
            </w:r>
            <w:r w:rsidRPr="00BE5FB7">
              <w:t xml:space="preserve">valid </w:t>
            </w:r>
            <w:r>
              <w:t>username (e.g “HotelGST”)</w:t>
            </w:r>
            <w:r w:rsidRPr="00BE5FB7">
              <w:t xml:space="preserve"> and </w:t>
            </w:r>
            <w:r>
              <w:t xml:space="preserve">valid </w:t>
            </w:r>
            <w:r w:rsidRPr="00BE5FB7">
              <w:t>password</w:t>
            </w:r>
            <w:r>
              <w:t xml:space="preserve"> (e.g. “qweerty”) </w:t>
            </w:r>
            <w:r w:rsidRPr="00BE5FB7">
              <w:t>into the corresponding fields</w:t>
            </w:r>
            <w:r>
              <w:t>.</w:t>
            </w:r>
          </w:p>
          <w:p w14:paraId="7A2F5A4D" w14:textId="77777777" w:rsidR="0052260D" w:rsidRDefault="0052260D" w:rsidP="008D241B">
            <w:pPr>
              <w:pStyle w:val="Action"/>
              <w:numPr>
                <w:ilvl w:val="0"/>
                <w:numId w:val="17"/>
              </w:numPr>
            </w:pPr>
            <w:r>
              <w:t>Click on the “LOG IN” button.</w:t>
            </w:r>
          </w:p>
          <w:p w14:paraId="05A83F7A" w14:textId="77777777" w:rsidR="0052260D" w:rsidRPr="00BE3F8B" w:rsidRDefault="0052260D" w:rsidP="008D241B">
            <w:pPr>
              <w:pStyle w:val="Action"/>
              <w:numPr>
                <w:ilvl w:val="0"/>
                <w:numId w:val="17"/>
              </w:numPr>
            </w:pPr>
            <w:r>
              <w:t>Warning message describing the unsuccessful login attempt will be shown.</w:t>
            </w:r>
          </w:p>
          <w:p w14:paraId="2297D668" w14:textId="77777777" w:rsidR="0052260D" w:rsidRPr="00BE3F8B" w:rsidRDefault="0052260D" w:rsidP="00FB161B">
            <w:pPr>
              <w:pStyle w:val="Action"/>
              <w:numPr>
                <w:ilvl w:val="0"/>
                <w:numId w:val="0"/>
              </w:numPr>
              <w:ind w:left="720"/>
            </w:pPr>
          </w:p>
        </w:tc>
      </w:tr>
      <w:tr w:rsidR="0052260D" w:rsidRPr="003214C3" w14:paraId="797DC257" w14:textId="77777777" w:rsidTr="00FB161B">
        <w:trPr>
          <w:trHeight w:val="454"/>
        </w:trPr>
        <w:tc>
          <w:tcPr>
            <w:tcW w:w="982" w:type="pct"/>
          </w:tcPr>
          <w:p w14:paraId="15F4C34B" w14:textId="77777777" w:rsidR="0052260D" w:rsidRPr="003214C3" w:rsidRDefault="0052260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Cleanup</w:t>
            </w:r>
          </w:p>
        </w:tc>
        <w:tc>
          <w:tcPr>
            <w:tcW w:w="117" w:type="pct"/>
          </w:tcPr>
          <w:p w14:paraId="69F4DEDF" w14:textId="77777777" w:rsidR="0052260D" w:rsidRPr="003214C3" w:rsidRDefault="0052260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72170DEA" w14:textId="77777777" w:rsidR="0052260D" w:rsidRPr="000B5F1D" w:rsidRDefault="0052260D" w:rsidP="00FB161B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Click on “Exit” button on the Login page or close the window.</w:t>
            </w:r>
          </w:p>
        </w:tc>
      </w:tr>
    </w:tbl>
    <w:p w14:paraId="7F11F701" w14:textId="6F3DE66F" w:rsidR="0052260D" w:rsidRDefault="0052260D" w:rsidP="00283471">
      <w:pPr>
        <w:rPr>
          <w:lang w:val="en-US"/>
        </w:rPr>
      </w:pPr>
    </w:p>
    <w:p w14:paraId="34BE20F1" w14:textId="77777777" w:rsidR="0052260D" w:rsidRPr="0052260D" w:rsidRDefault="0052260D" w:rsidP="00283471">
      <w:pPr>
        <w:rPr>
          <w:lang w:val="en-US"/>
        </w:rPr>
      </w:pPr>
    </w:p>
    <w:tbl>
      <w:tblPr>
        <w:tblW w:w="48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66"/>
        <w:gridCol w:w="294"/>
        <w:gridCol w:w="9799"/>
      </w:tblGrid>
      <w:tr w:rsidR="0052260D" w:rsidRPr="003214C3" w14:paraId="34FB466E" w14:textId="77777777" w:rsidTr="00FB161B">
        <w:trPr>
          <w:trHeight w:val="454"/>
        </w:trPr>
        <w:tc>
          <w:tcPr>
            <w:tcW w:w="982" w:type="pct"/>
          </w:tcPr>
          <w:p w14:paraId="2AB50FD7" w14:textId="77777777" w:rsidR="0052260D" w:rsidRPr="00E01AD4" w:rsidRDefault="0052260D" w:rsidP="00FB161B">
            <w:pPr>
              <w:rPr>
                <w:b/>
                <w:lang w:val="en-US"/>
              </w:rPr>
            </w:pPr>
            <w:r w:rsidRPr="00E01AD4">
              <w:rPr>
                <w:b/>
                <w:lang w:val="en-US"/>
              </w:rPr>
              <w:t>TC ID</w:t>
            </w:r>
          </w:p>
        </w:tc>
        <w:tc>
          <w:tcPr>
            <w:tcW w:w="117" w:type="pct"/>
          </w:tcPr>
          <w:p w14:paraId="7F2D69E4" w14:textId="77777777" w:rsidR="0052260D" w:rsidRPr="00E01AD4" w:rsidRDefault="0052260D" w:rsidP="00FB161B">
            <w:pPr>
              <w:rPr>
                <w:b/>
                <w:lang w:val="en-US"/>
              </w:rPr>
            </w:pPr>
            <w:r w:rsidRPr="00E01AD4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0C445847" w14:textId="1CD61852" w:rsidR="0052260D" w:rsidRPr="00E01AD4" w:rsidRDefault="0052260D" w:rsidP="00FB161B">
            <w:pPr>
              <w:spacing w:line="360" w:lineRule="auto"/>
              <w:rPr>
                <w:b/>
                <w:lang w:val="en-US"/>
              </w:rPr>
            </w:pPr>
            <w:r>
              <w:rPr>
                <w:b/>
              </w:rPr>
              <w:t>HRS.MA</w:t>
            </w:r>
            <w:r w:rsidRPr="00E01AD4">
              <w:rPr>
                <w:b/>
              </w:rPr>
              <w:t>.fn.0</w:t>
            </w:r>
            <w:r>
              <w:rPr>
                <w:b/>
              </w:rPr>
              <w:t>8</w:t>
            </w:r>
          </w:p>
        </w:tc>
      </w:tr>
      <w:tr w:rsidR="0052260D" w:rsidRPr="003214C3" w14:paraId="7361837C" w14:textId="77777777" w:rsidTr="00FB161B">
        <w:trPr>
          <w:trHeight w:val="454"/>
        </w:trPr>
        <w:tc>
          <w:tcPr>
            <w:tcW w:w="982" w:type="pct"/>
          </w:tcPr>
          <w:p w14:paraId="26C9AB00" w14:textId="77777777" w:rsidR="0052260D" w:rsidRPr="003214C3" w:rsidRDefault="0052260D" w:rsidP="00FB161B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17" w:type="pct"/>
          </w:tcPr>
          <w:p w14:paraId="21B1EBF4" w14:textId="77777777" w:rsidR="0052260D" w:rsidRPr="003214C3" w:rsidRDefault="0052260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41B5B806" w14:textId="7193C5ED" w:rsidR="0052260D" w:rsidRPr="001E3884" w:rsidRDefault="0052260D" w:rsidP="00FB161B">
            <w:r w:rsidRPr="001E3884">
              <w:t>Login</w:t>
            </w:r>
            <w:r>
              <w:t xml:space="preserve"> as Hotel Guest</w:t>
            </w:r>
            <w:r w:rsidRPr="001E3884">
              <w:t xml:space="preserve"> with a</w:t>
            </w:r>
            <w:r>
              <w:t>n</w:t>
            </w:r>
            <w:r w:rsidRPr="001E3884">
              <w:t xml:space="preserve"> valid </w:t>
            </w:r>
            <w:r>
              <w:t xml:space="preserve">username and </w:t>
            </w:r>
            <w:r w:rsidRPr="001E3884">
              <w:t xml:space="preserve">valid password to test </w:t>
            </w:r>
            <w:r>
              <w:t>validate user function</w:t>
            </w:r>
            <w:r w:rsidRPr="003214C3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2260D" w:rsidRPr="003214C3" w14:paraId="7A27CA9E" w14:textId="77777777" w:rsidTr="00FB161B">
        <w:trPr>
          <w:trHeight w:val="454"/>
        </w:trPr>
        <w:tc>
          <w:tcPr>
            <w:tcW w:w="982" w:type="pct"/>
          </w:tcPr>
          <w:p w14:paraId="7EFE2CEC" w14:textId="77777777" w:rsidR="0052260D" w:rsidRPr="003214C3" w:rsidRDefault="0052260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Requirements</w:t>
            </w:r>
          </w:p>
        </w:tc>
        <w:tc>
          <w:tcPr>
            <w:tcW w:w="117" w:type="pct"/>
          </w:tcPr>
          <w:p w14:paraId="780E43C1" w14:textId="77777777" w:rsidR="0052260D" w:rsidRPr="003214C3" w:rsidRDefault="0052260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564A4437" w14:textId="77777777" w:rsidR="0052260D" w:rsidRPr="003214C3" w:rsidRDefault="0052260D" w:rsidP="00FB161B">
            <w:pPr>
              <w:rPr>
                <w:lang w:val="en-US"/>
              </w:rPr>
            </w:pPr>
            <w:r>
              <w:rPr>
                <w:lang w:val="en-US"/>
              </w:rPr>
              <w:t>UC1 Manage Account</w:t>
            </w:r>
          </w:p>
        </w:tc>
      </w:tr>
      <w:tr w:rsidR="0052260D" w:rsidRPr="003214C3" w14:paraId="63929105" w14:textId="77777777" w:rsidTr="00FB161B">
        <w:trPr>
          <w:trHeight w:val="454"/>
        </w:trPr>
        <w:tc>
          <w:tcPr>
            <w:tcW w:w="982" w:type="pct"/>
          </w:tcPr>
          <w:p w14:paraId="63950B07" w14:textId="77777777" w:rsidR="0052260D" w:rsidRPr="003214C3" w:rsidRDefault="0052260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Priority</w:t>
            </w:r>
          </w:p>
        </w:tc>
        <w:tc>
          <w:tcPr>
            <w:tcW w:w="117" w:type="pct"/>
          </w:tcPr>
          <w:p w14:paraId="67D500A7" w14:textId="77777777" w:rsidR="0052260D" w:rsidRPr="003214C3" w:rsidRDefault="0052260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71870332" w14:textId="77777777" w:rsidR="0052260D" w:rsidRPr="003214C3" w:rsidRDefault="0052260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High</w:t>
            </w:r>
          </w:p>
        </w:tc>
      </w:tr>
      <w:tr w:rsidR="0052260D" w:rsidRPr="003214C3" w14:paraId="12B4973E" w14:textId="77777777" w:rsidTr="00FB161B">
        <w:trPr>
          <w:trHeight w:val="454"/>
        </w:trPr>
        <w:tc>
          <w:tcPr>
            <w:tcW w:w="982" w:type="pct"/>
          </w:tcPr>
          <w:p w14:paraId="08D25066" w14:textId="77777777" w:rsidR="0052260D" w:rsidRPr="003214C3" w:rsidRDefault="0052260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Category</w:t>
            </w:r>
          </w:p>
        </w:tc>
        <w:tc>
          <w:tcPr>
            <w:tcW w:w="117" w:type="pct"/>
          </w:tcPr>
          <w:p w14:paraId="07631BE5" w14:textId="77777777" w:rsidR="0052260D" w:rsidRPr="003214C3" w:rsidRDefault="0052260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0031D492" w14:textId="77777777" w:rsidR="0052260D" w:rsidRPr="003214C3" w:rsidRDefault="0052260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Acceptance</w:t>
            </w:r>
          </w:p>
        </w:tc>
      </w:tr>
      <w:tr w:rsidR="0052260D" w:rsidRPr="003214C3" w14:paraId="6A3229B1" w14:textId="77777777" w:rsidTr="00FB161B">
        <w:trPr>
          <w:trHeight w:val="454"/>
        </w:trPr>
        <w:tc>
          <w:tcPr>
            <w:tcW w:w="982" w:type="pct"/>
          </w:tcPr>
          <w:p w14:paraId="351AF3D3" w14:textId="77777777" w:rsidR="0052260D" w:rsidRPr="003214C3" w:rsidRDefault="0052260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Est. Time Needed</w:t>
            </w:r>
          </w:p>
        </w:tc>
        <w:tc>
          <w:tcPr>
            <w:tcW w:w="117" w:type="pct"/>
          </w:tcPr>
          <w:p w14:paraId="6608C6BD" w14:textId="77777777" w:rsidR="0052260D" w:rsidRPr="003214C3" w:rsidRDefault="0052260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79BD31F3" w14:textId="77777777" w:rsidR="0052260D" w:rsidRPr="003214C3" w:rsidRDefault="0052260D" w:rsidP="00FB161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Pr="003214C3">
              <w:rPr>
                <w:lang w:val="en-US"/>
              </w:rPr>
              <w:t xml:space="preserve"> Minutes</w:t>
            </w:r>
          </w:p>
        </w:tc>
      </w:tr>
      <w:tr w:rsidR="0052260D" w:rsidRPr="003214C3" w14:paraId="7C379B6C" w14:textId="77777777" w:rsidTr="00FB161B">
        <w:trPr>
          <w:trHeight w:val="454"/>
        </w:trPr>
        <w:tc>
          <w:tcPr>
            <w:tcW w:w="982" w:type="pct"/>
          </w:tcPr>
          <w:p w14:paraId="2176533A" w14:textId="77777777" w:rsidR="0052260D" w:rsidRPr="003214C3" w:rsidRDefault="0052260D" w:rsidP="00FB161B">
            <w:pPr>
              <w:rPr>
                <w:lang w:val="en-US"/>
              </w:rPr>
            </w:pPr>
            <w:r>
              <w:rPr>
                <w:lang w:val="en-US"/>
              </w:rPr>
              <w:t>Data Required</w:t>
            </w:r>
          </w:p>
        </w:tc>
        <w:tc>
          <w:tcPr>
            <w:tcW w:w="117" w:type="pct"/>
          </w:tcPr>
          <w:p w14:paraId="5363AF70" w14:textId="77777777" w:rsidR="0052260D" w:rsidRPr="003214C3" w:rsidRDefault="0052260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324E2D96" w14:textId="77777777" w:rsidR="0052260D" w:rsidRPr="003214C3" w:rsidRDefault="0052260D" w:rsidP="00FB161B">
            <w:pPr>
              <w:rPr>
                <w:lang w:val="en-US"/>
              </w:rPr>
            </w:pPr>
            <w:r>
              <w:t>A valid username and password recorded in the database.</w:t>
            </w:r>
            <w:r w:rsidRPr="003214C3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</w:tr>
      <w:tr w:rsidR="0052260D" w:rsidRPr="003214C3" w14:paraId="7BC63CA9" w14:textId="77777777" w:rsidTr="00FB161B">
        <w:trPr>
          <w:trHeight w:val="454"/>
        </w:trPr>
        <w:tc>
          <w:tcPr>
            <w:tcW w:w="982" w:type="pct"/>
          </w:tcPr>
          <w:p w14:paraId="7C526675" w14:textId="77777777" w:rsidR="0052260D" w:rsidRPr="003214C3" w:rsidRDefault="0052260D" w:rsidP="00FB161B">
            <w:pPr>
              <w:rPr>
                <w:lang w:val="en-US"/>
              </w:rPr>
            </w:pPr>
            <w:r>
              <w:rPr>
                <w:lang w:val="en-US"/>
              </w:rPr>
              <w:t>Precondition</w:t>
            </w:r>
          </w:p>
        </w:tc>
        <w:tc>
          <w:tcPr>
            <w:tcW w:w="117" w:type="pct"/>
          </w:tcPr>
          <w:p w14:paraId="003189D3" w14:textId="77777777" w:rsidR="0052260D" w:rsidRPr="003214C3" w:rsidRDefault="0052260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078105C0" w14:textId="4F5E8614" w:rsidR="0052260D" w:rsidRPr="003214C3" w:rsidRDefault="0052260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Test env</w:t>
            </w:r>
            <w:r>
              <w:rPr>
                <w:lang w:val="en-US"/>
              </w:rPr>
              <w:t xml:space="preserve">ironment should be ready and </w:t>
            </w:r>
            <w:r w:rsidRPr="003214C3">
              <w:rPr>
                <w:lang w:val="en-US"/>
              </w:rPr>
              <w:t xml:space="preserve">application should be accessible. A </w:t>
            </w:r>
            <w:r>
              <w:rPr>
                <w:lang w:val="en-US"/>
              </w:rPr>
              <w:t xml:space="preserve">tester must run TC </w:t>
            </w:r>
            <w:r>
              <w:rPr>
                <w:b/>
              </w:rPr>
              <w:t>HRS.MA</w:t>
            </w:r>
            <w:r w:rsidRPr="00E01AD4">
              <w:rPr>
                <w:b/>
              </w:rPr>
              <w:t>.fn.0</w:t>
            </w:r>
            <w:r>
              <w:rPr>
                <w:b/>
              </w:rPr>
              <w:t xml:space="preserve">2 </w:t>
            </w:r>
            <w:r w:rsidRPr="0052260D">
              <w:rPr>
                <w:bCs/>
              </w:rPr>
              <w:t>at</w:t>
            </w:r>
            <w:r>
              <w:rPr>
                <w:b/>
              </w:rPr>
              <w:t xml:space="preserve"> </w:t>
            </w:r>
            <w:r w:rsidRPr="0052260D">
              <w:rPr>
                <w:bCs/>
              </w:rPr>
              <w:t>first</w:t>
            </w:r>
            <w:r>
              <w:rPr>
                <w:bCs/>
              </w:rPr>
              <w:t xml:space="preserve"> and use created username and password to enter the system in this TC</w:t>
            </w:r>
          </w:p>
        </w:tc>
      </w:tr>
      <w:tr w:rsidR="0052260D" w:rsidRPr="0052260D" w14:paraId="075D774C" w14:textId="77777777" w:rsidTr="00FB161B">
        <w:trPr>
          <w:trHeight w:val="454"/>
        </w:trPr>
        <w:tc>
          <w:tcPr>
            <w:tcW w:w="982" w:type="pct"/>
          </w:tcPr>
          <w:p w14:paraId="7F122A86" w14:textId="77777777" w:rsidR="0052260D" w:rsidRDefault="0052260D" w:rsidP="00FB161B">
            <w:pPr>
              <w:rPr>
                <w:lang w:val="en-US"/>
              </w:rPr>
            </w:pPr>
            <w:r>
              <w:rPr>
                <w:lang w:val="en-US"/>
              </w:rPr>
              <w:t>Postcondition</w:t>
            </w:r>
          </w:p>
        </w:tc>
        <w:tc>
          <w:tcPr>
            <w:tcW w:w="117" w:type="pct"/>
          </w:tcPr>
          <w:p w14:paraId="76F6536F" w14:textId="77777777" w:rsidR="0052260D" w:rsidRPr="003214C3" w:rsidRDefault="0052260D" w:rsidP="00FB161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62EBB3CC" w14:textId="77777777" w:rsidR="0052260D" w:rsidRPr="003214C3" w:rsidRDefault="0052260D" w:rsidP="00FB161B">
            <w:pPr>
              <w:rPr>
                <w:lang w:val="en-US"/>
              </w:rPr>
            </w:pPr>
            <w:r w:rsidRPr="00BC782C">
              <w:rPr>
                <w:lang w:val="en-US"/>
              </w:rPr>
              <w:t xml:space="preserve">Success message describing the successful </w:t>
            </w:r>
            <w:r>
              <w:rPr>
                <w:lang w:val="en-US"/>
              </w:rPr>
              <w:t>login</w:t>
            </w:r>
          </w:p>
        </w:tc>
      </w:tr>
      <w:tr w:rsidR="0052260D" w:rsidRPr="003214C3" w14:paraId="51542786" w14:textId="77777777" w:rsidTr="00FB161B">
        <w:trPr>
          <w:trHeight w:val="454"/>
        </w:trPr>
        <w:tc>
          <w:tcPr>
            <w:tcW w:w="982" w:type="pct"/>
          </w:tcPr>
          <w:p w14:paraId="27B65E73" w14:textId="77777777" w:rsidR="0052260D" w:rsidRPr="003214C3" w:rsidRDefault="0052260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Procedure</w:t>
            </w:r>
          </w:p>
        </w:tc>
        <w:tc>
          <w:tcPr>
            <w:tcW w:w="117" w:type="pct"/>
          </w:tcPr>
          <w:p w14:paraId="1A523254" w14:textId="77777777" w:rsidR="0052260D" w:rsidRPr="003214C3" w:rsidRDefault="0052260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5E617E1B" w14:textId="77777777" w:rsidR="0052260D" w:rsidRDefault="0052260D" w:rsidP="008D241B">
            <w:pPr>
              <w:pStyle w:val="Action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Start Hotel Reservation System.</w:t>
            </w:r>
          </w:p>
          <w:p w14:paraId="5D2FB77C" w14:textId="5CAD4EDC" w:rsidR="0052260D" w:rsidRDefault="0052260D" w:rsidP="008D241B">
            <w:pPr>
              <w:pStyle w:val="Action"/>
              <w:numPr>
                <w:ilvl w:val="0"/>
                <w:numId w:val="16"/>
              </w:numPr>
            </w:pPr>
            <w:r w:rsidRPr="00BE5FB7">
              <w:t xml:space="preserve">Enter the valid </w:t>
            </w:r>
            <w:r>
              <w:t>username (e.g “HotelGuest”)</w:t>
            </w:r>
            <w:r w:rsidRPr="00BE5FB7">
              <w:t xml:space="preserve"> and </w:t>
            </w:r>
            <w:r>
              <w:t xml:space="preserve">valid </w:t>
            </w:r>
            <w:r w:rsidRPr="00BE5FB7">
              <w:t>password</w:t>
            </w:r>
            <w:r>
              <w:t xml:space="preserve"> (e.g. “qwerty”) </w:t>
            </w:r>
            <w:r w:rsidRPr="00BE5FB7">
              <w:t>into the corresponding fields</w:t>
            </w:r>
            <w:r>
              <w:t>.</w:t>
            </w:r>
          </w:p>
          <w:p w14:paraId="0A9EFC8C" w14:textId="77777777" w:rsidR="0052260D" w:rsidRDefault="0052260D" w:rsidP="008D241B">
            <w:pPr>
              <w:pStyle w:val="Action"/>
              <w:numPr>
                <w:ilvl w:val="0"/>
                <w:numId w:val="16"/>
              </w:numPr>
            </w:pPr>
            <w:r>
              <w:t>Click on the “LOG IN” button.</w:t>
            </w:r>
          </w:p>
          <w:p w14:paraId="104B3AF0" w14:textId="77777777" w:rsidR="0052260D" w:rsidRPr="00BE3F8B" w:rsidRDefault="0052260D" w:rsidP="008D241B">
            <w:pPr>
              <w:pStyle w:val="Action"/>
              <w:numPr>
                <w:ilvl w:val="0"/>
                <w:numId w:val="16"/>
              </w:numPr>
            </w:pPr>
            <w:r w:rsidRPr="0052260D">
              <w:t xml:space="preserve">Success message describing the successful </w:t>
            </w:r>
            <w:r>
              <w:t>login attempt will be shown.</w:t>
            </w:r>
          </w:p>
          <w:p w14:paraId="3120C5E1" w14:textId="77777777" w:rsidR="0052260D" w:rsidRPr="00BE3F8B" w:rsidRDefault="0052260D" w:rsidP="00FB161B">
            <w:pPr>
              <w:pStyle w:val="Action"/>
              <w:numPr>
                <w:ilvl w:val="0"/>
                <w:numId w:val="0"/>
              </w:numPr>
              <w:ind w:left="720"/>
            </w:pPr>
          </w:p>
        </w:tc>
      </w:tr>
      <w:tr w:rsidR="0052260D" w:rsidRPr="003214C3" w14:paraId="11E59C08" w14:textId="77777777" w:rsidTr="00FB161B">
        <w:trPr>
          <w:trHeight w:val="454"/>
        </w:trPr>
        <w:tc>
          <w:tcPr>
            <w:tcW w:w="982" w:type="pct"/>
          </w:tcPr>
          <w:p w14:paraId="247D10E7" w14:textId="77777777" w:rsidR="0052260D" w:rsidRPr="003214C3" w:rsidRDefault="0052260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Cleanup</w:t>
            </w:r>
          </w:p>
        </w:tc>
        <w:tc>
          <w:tcPr>
            <w:tcW w:w="117" w:type="pct"/>
          </w:tcPr>
          <w:p w14:paraId="6CFE43DC" w14:textId="77777777" w:rsidR="0052260D" w:rsidRPr="003214C3" w:rsidRDefault="0052260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717E35DF" w14:textId="77777777" w:rsidR="0052260D" w:rsidRPr="000B5F1D" w:rsidRDefault="0052260D" w:rsidP="00FB161B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Click on “Exit” button on the Login page or close the window.</w:t>
            </w:r>
          </w:p>
        </w:tc>
      </w:tr>
    </w:tbl>
    <w:p w14:paraId="68CF4A6D" w14:textId="44D3C59A" w:rsidR="001B315D" w:rsidRDefault="001B315D" w:rsidP="00283471"/>
    <w:tbl>
      <w:tblPr>
        <w:tblW w:w="48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66"/>
        <w:gridCol w:w="294"/>
        <w:gridCol w:w="9799"/>
      </w:tblGrid>
      <w:tr w:rsidR="00211E1D" w:rsidRPr="003214C3" w14:paraId="4FD32B30" w14:textId="77777777" w:rsidTr="00FB161B">
        <w:trPr>
          <w:trHeight w:val="454"/>
        </w:trPr>
        <w:tc>
          <w:tcPr>
            <w:tcW w:w="982" w:type="pct"/>
          </w:tcPr>
          <w:p w14:paraId="33276D8F" w14:textId="77777777" w:rsidR="00211E1D" w:rsidRPr="00E01AD4" w:rsidRDefault="00211E1D" w:rsidP="00FB161B">
            <w:pPr>
              <w:rPr>
                <w:b/>
                <w:lang w:val="en-US"/>
              </w:rPr>
            </w:pPr>
            <w:r w:rsidRPr="00E01AD4">
              <w:rPr>
                <w:b/>
                <w:lang w:val="en-US"/>
              </w:rPr>
              <w:t>TC ID</w:t>
            </w:r>
          </w:p>
        </w:tc>
        <w:tc>
          <w:tcPr>
            <w:tcW w:w="117" w:type="pct"/>
          </w:tcPr>
          <w:p w14:paraId="0AA2D4A7" w14:textId="77777777" w:rsidR="00211E1D" w:rsidRPr="00E01AD4" w:rsidRDefault="00211E1D" w:rsidP="00FB161B">
            <w:pPr>
              <w:rPr>
                <w:b/>
                <w:lang w:val="en-US"/>
              </w:rPr>
            </w:pPr>
            <w:r w:rsidRPr="00E01AD4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23C4CC02" w14:textId="6D12B695" w:rsidR="00211E1D" w:rsidRPr="00E01AD4" w:rsidRDefault="00211E1D" w:rsidP="00FB161B">
            <w:pPr>
              <w:spacing w:line="360" w:lineRule="auto"/>
              <w:rPr>
                <w:b/>
                <w:lang w:val="en-US"/>
              </w:rPr>
            </w:pPr>
            <w:r>
              <w:rPr>
                <w:b/>
              </w:rPr>
              <w:t>HRS.MA</w:t>
            </w:r>
            <w:r w:rsidRPr="00E01AD4">
              <w:rPr>
                <w:b/>
              </w:rPr>
              <w:t>.fn.0</w:t>
            </w:r>
            <w:r>
              <w:rPr>
                <w:b/>
              </w:rPr>
              <w:t>9</w:t>
            </w:r>
          </w:p>
        </w:tc>
      </w:tr>
      <w:tr w:rsidR="00211E1D" w:rsidRPr="003214C3" w14:paraId="6A3262D2" w14:textId="77777777" w:rsidTr="00FB161B">
        <w:trPr>
          <w:trHeight w:val="454"/>
        </w:trPr>
        <w:tc>
          <w:tcPr>
            <w:tcW w:w="982" w:type="pct"/>
          </w:tcPr>
          <w:p w14:paraId="732CAEB2" w14:textId="77777777" w:rsidR="00211E1D" w:rsidRPr="003214C3" w:rsidRDefault="00211E1D" w:rsidP="00FB161B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17" w:type="pct"/>
          </w:tcPr>
          <w:p w14:paraId="1436CFD6" w14:textId="77777777" w:rsidR="00211E1D" w:rsidRPr="003214C3" w:rsidRDefault="00211E1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15D0113F" w14:textId="2420ADAC" w:rsidR="00211E1D" w:rsidRPr="001E3884" w:rsidRDefault="00211E1D" w:rsidP="00FB161B">
            <w:r>
              <w:t>Delete an account</w:t>
            </w:r>
          </w:p>
        </w:tc>
      </w:tr>
      <w:tr w:rsidR="00211E1D" w:rsidRPr="003214C3" w14:paraId="2CA92B9A" w14:textId="77777777" w:rsidTr="00FB161B">
        <w:trPr>
          <w:trHeight w:val="454"/>
        </w:trPr>
        <w:tc>
          <w:tcPr>
            <w:tcW w:w="982" w:type="pct"/>
          </w:tcPr>
          <w:p w14:paraId="2A05F053" w14:textId="77777777" w:rsidR="00211E1D" w:rsidRPr="003214C3" w:rsidRDefault="00211E1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Requirements</w:t>
            </w:r>
          </w:p>
        </w:tc>
        <w:tc>
          <w:tcPr>
            <w:tcW w:w="117" w:type="pct"/>
          </w:tcPr>
          <w:p w14:paraId="40E1786B" w14:textId="77777777" w:rsidR="00211E1D" w:rsidRPr="003214C3" w:rsidRDefault="00211E1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24D579AA" w14:textId="77777777" w:rsidR="00211E1D" w:rsidRPr="003214C3" w:rsidRDefault="00211E1D" w:rsidP="00FB161B">
            <w:pPr>
              <w:rPr>
                <w:lang w:val="en-US"/>
              </w:rPr>
            </w:pPr>
            <w:r>
              <w:rPr>
                <w:lang w:val="en-US"/>
              </w:rPr>
              <w:t>UC1 Manage Account</w:t>
            </w:r>
          </w:p>
        </w:tc>
      </w:tr>
      <w:tr w:rsidR="00211E1D" w:rsidRPr="003214C3" w14:paraId="653E4E8C" w14:textId="77777777" w:rsidTr="00FB161B">
        <w:trPr>
          <w:trHeight w:val="454"/>
        </w:trPr>
        <w:tc>
          <w:tcPr>
            <w:tcW w:w="982" w:type="pct"/>
          </w:tcPr>
          <w:p w14:paraId="70FA794D" w14:textId="77777777" w:rsidR="00211E1D" w:rsidRPr="003214C3" w:rsidRDefault="00211E1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Priority</w:t>
            </w:r>
          </w:p>
        </w:tc>
        <w:tc>
          <w:tcPr>
            <w:tcW w:w="117" w:type="pct"/>
          </w:tcPr>
          <w:p w14:paraId="540C6E51" w14:textId="77777777" w:rsidR="00211E1D" w:rsidRPr="003214C3" w:rsidRDefault="00211E1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7BF0F044" w14:textId="77777777" w:rsidR="00211E1D" w:rsidRPr="003214C3" w:rsidRDefault="00211E1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High</w:t>
            </w:r>
          </w:p>
        </w:tc>
      </w:tr>
      <w:tr w:rsidR="00211E1D" w:rsidRPr="003214C3" w14:paraId="60E9471B" w14:textId="77777777" w:rsidTr="00FB161B">
        <w:trPr>
          <w:trHeight w:val="454"/>
        </w:trPr>
        <w:tc>
          <w:tcPr>
            <w:tcW w:w="982" w:type="pct"/>
          </w:tcPr>
          <w:p w14:paraId="225835CA" w14:textId="77777777" w:rsidR="00211E1D" w:rsidRPr="003214C3" w:rsidRDefault="00211E1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Category</w:t>
            </w:r>
          </w:p>
        </w:tc>
        <w:tc>
          <w:tcPr>
            <w:tcW w:w="117" w:type="pct"/>
          </w:tcPr>
          <w:p w14:paraId="2D14538F" w14:textId="77777777" w:rsidR="00211E1D" w:rsidRPr="003214C3" w:rsidRDefault="00211E1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7FD6723B" w14:textId="77777777" w:rsidR="00211E1D" w:rsidRPr="003214C3" w:rsidRDefault="00211E1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Acceptance</w:t>
            </w:r>
          </w:p>
        </w:tc>
      </w:tr>
      <w:tr w:rsidR="00211E1D" w:rsidRPr="003214C3" w14:paraId="49EEA373" w14:textId="77777777" w:rsidTr="00FB161B">
        <w:trPr>
          <w:trHeight w:val="454"/>
        </w:trPr>
        <w:tc>
          <w:tcPr>
            <w:tcW w:w="982" w:type="pct"/>
          </w:tcPr>
          <w:p w14:paraId="7059B271" w14:textId="77777777" w:rsidR="00211E1D" w:rsidRPr="003214C3" w:rsidRDefault="00211E1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Est. Time Needed</w:t>
            </w:r>
          </w:p>
        </w:tc>
        <w:tc>
          <w:tcPr>
            <w:tcW w:w="117" w:type="pct"/>
          </w:tcPr>
          <w:p w14:paraId="3C1F9EE0" w14:textId="77777777" w:rsidR="00211E1D" w:rsidRPr="003214C3" w:rsidRDefault="00211E1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241EBABD" w14:textId="77777777" w:rsidR="00211E1D" w:rsidRPr="003214C3" w:rsidRDefault="00211E1D" w:rsidP="00FB161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Pr="003214C3">
              <w:rPr>
                <w:lang w:val="en-US"/>
              </w:rPr>
              <w:t xml:space="preserve"> Minutes</w:t>
            </w:r>
          </w:p>
        </w:tc>
      </w:tr>
      <w:tr w:rsidR="00211E1D" w:rsidRPr="003214C3" w14:paraId="4213A0FE" w14:textId="77777777" w:rsidTr="00FB161B">
        <w:trPr>
          <w:trHeight w:val="454"/>
        </w:trPr>
        <w:tc>
          <w:tcPr>
            <w:tcW w:w="982" w:type="pct"/>
          </w:tcPr>
          <w:p w14:paraId="630154DB" w14:textId="77777777" w:rsidR="00211E1D" w:rsidRPr="003214C3" w:rsidRDefault="00211E1D" w:rsidP="00FB161B">
            <w:pPr>
              <w:rPr>
                <w:lang w:val="en-US"/>
              </w:rPr>
            </w:pPr>
            <w:r>
              <w:rPr>
                <w:lang w:val="en-US"/>
              </w:rPr>
              <w:t>Data Required</w:t>
            </w:r>
          </w:p>
        </w:tc>
        <w:tc>
          <w:tcPr>
            <w:tcW w:w="117" w:type="pct"/>
          </w:tcPr>
          <w:p w14:paraId="45214CD8" w14:textId="77777777" w:rsidR="00211E1D" w:rsidRPr="003214C3" w:rsidRDefault="00211E1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298DDAE7" w14:textId="77777777" w:rsidR="00211E1D" w:rsidRPr="003214C3" w:rsidRDefault="00211E1D" w:rsidP="00FB161B">
            <w:pPr>
              <w:rPr>
                <w:lang w:val="en-US"/>
              </w:rPr>
            </w:pPr>
            <w:r>
              <w:t>A valid username and password recorded in the database.</w:t>
            </w:r>
            <w:r w:rsidRPr="003214C3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</w:tr>
      <w:tr w:rsidR="00211E1D" w:rsidRPr="003214C3" w14:paraId="3D6C85E9" w14:textId="77777777" w:rsidTr="00FB161B">
        <w:trPr>
          <w:trHeight w:val="454"/>
        </w:trPr>
        <w:tc>
          <w:tcPr>
            <w:tcW w:w="982" w:type="pct"/>
          </w:tcPr>
          <w:p w14:paraId="0613F849" w14:textId="77777777" w:rsidR="00211E1D" w:rsidRPr="003214C3" w:rsidRDefault="00211E1D" w:rsidP="00FB161B">
            <w:pPr>
              <w:rPr>
                <w:lang w:val="en-US"/>
              </w:rPr>
            </w:pPr>
            <w:r>
              <w:rPr>
                <w:lang w:val="en-US"/>
              </w:rPr>
              <w:t>Precondition</w:t>
            </w:r>
          </w:p>
        </w:tc>
        <w:tc>
          <w:tcPr>
            <w:tcW w:w="117" w:type="pct"/>
          </w:tcPr>
          <w:p w14:paraId="4728AAFD" w14:textId="77777777" w:rsidR="00211E1D" w:rsidRPr="003214C3" w:rsidRDefault="00211E1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7E3474A9" w14:textId="3DBB687A" w:rsidR="00211E1D" w:rsidRPr="00211E1D" w:rsidRDefault="00211E1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Test env</w:t>
            </w:r>
            <w:r>
              <w:rPr>
                <w:lang w:val="en-US"/>
              </w:rPr>
              <w:t xml:space="preserve">ironment should be ready and </w:t>
            </w:r>
            <w:r w:rsidRPr="003214C3">
              <w:rPr>
                <w:lang w:val="en-US"/>
              </w:rPr>
              <w:t xml:space="preserve">application should be accessible. A </w:t>
            </w:r>
            <w:r>
              <w:rPr>
                <w:lang w:val="en-US"/>
              </w:rPr>
              <w:t>tester must run TC be logged in to the system as Hotel Guest.</w:t>
            </w:r>
          </w:p>
        </w:tc>
      </w:tr>
      <w:tr w:rsidR="00211E1D" w:rsidRPr="0052260D" w14:paraId="7A39D17D" w14:textId="77777777" w:rsidTr="00FB161B">
        <w:trPr>
          <w:trHeight w:val="454"/>
        </w:trPr>
        <w:tc>
          <w:tcPr>
            <w:tcW w:w="982" w:type="pct"/>
          </w:tcPr>
          <w:p w14:paraId="075A01B5" w14:textId="77777777" w:rsidR="00211E1D" w:rsidRDefault="00211E1D" w:rsidP="00FB161B">
            <w:pPr>
              <w:rPr>
                <w:lang w:val="en-US"/>
              </w:rPr>
            </w:pPr>
            <w:r>
              <w:rPr>
                <w:lang w:val="en-US"/>
              </w:rPr>
              <w:t>Postcondition</w:t>
            </w:r>
          </w:p>
        </w:tc>
        <w:tc>
          <w:tcPr>
            <w:tcW w:w="117" w:type="pct"/>
          </w:tcPr>
          <w:p w14:paraId="230029DD" w14:textId="77777777" w:rsidR="00211E1D" w:rsidRPr="003214C3" w:rsidRDefault="00211E1D" w:rsidP="00FB161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5852C419" w14:textId="36100CC9" w:rsidR="00211E1D" w:rsidRPr="003214C3" w:rsidRDefault="00211E1D" w:rsidP="00FB161B">
            <w:pPr>
              <w:rPr>
                <w:lang w:val="en-US"/>
              </w:rPr>
            </w:pPr>
            <w:r>
              <w:rPr>
                <w:lang w:val="en-US"/>
              </w:rPr>
              <w:t>Account must be deleted, it should not be possible to log in to the system with the same username and password again, until a new user with these parameters is created.</w:t>
            </w:r>
          </w:p>
        </w:tc>
      </w:tr>
      <w:tr w:rsidR="00211E1D" w:rsidRPr="003214C3" w14:paraId="2C92269E" w14:textId="77777777" w:rsidTr="00FB161B">
        <w:trPr>
          <w:trHeight w:val="454"/>
        </w:trPr>
        <w:tc>
          <w:tcPr>
            <w:tcW w:w="982" w:type="pct"/>
          </w:tcPr>
          <w:p w14:paraId="1726A385" w14:textId="77777777" w:rsidR="00211E1D" w:rsidRPr="003214C3" w:rsidRDefault="00211E1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Procedure</w:t>
            </w:r>
          </w:p>
        </w:tc>
        <w:tc>
          <w:tcPr>
            <w:tcW w:w="117" w:type="pct"/>
          </w:tcPr>
          <w:p w14:paraId="405BE994" w14:textId="77777777" w:rsidR="00211E1D" w:rsidRPr="003214C3" w:rsidRDefault="00211E1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47E86C41" w14:textId="7074C6B1" w:rsidR="00211E1D" w:rsidRDefault="00211E1D" w:rsidP="008D241B">
            <w:pPr>
              <w:pStyle w:val="Action"/>
              <w:numPr>
                <w:ilvl w:val="0"/>
                <w:numId w:val="18"/>
              </w:numPr>
            </w:pPr>
            <w:r>
              <w:t>After log in to the system the “Welcome” screen is shown.</w:t>
            </w:r>
          </w:p>
          <w:p w14:paraId="465705FB" w14:textId="41649AD8" w:rsidR="00211E1D" w:rsidRDefault="00211E1D" w:rsidP="008D241B">
            <w:pPr>
              <w:pStyle w:val="Action"/>
              <w:numPr>
                <w:ilvl w:val="0"/>
                <w:numId w:val="18"/>
              </w:numPr>
            </w:pPr>
            <w:r>
              <w:t>Click the button “More options” on the left top corner of the screen</w:t>
            </w:r>
          </w:p>
          <w:p w14:paraId="3CCF0887" w14:textId="77777777" w:rsidR="00211E1D" w:rsidRDefault="00211E1D" w:rsidP="008D241B">
            <w:pPr>
              <w:pStyle w:val="Action"/>
              <w:numPr>
                <w:ilvl w:val="0"/>
                <w:numId w:val="18"/>
              </w:numPr>
            </w:pPr>
            <w:r>
              <w:t>Choose option “Delete Account”</w:t>
            </w:r>
          </w:p>
          <w:p w14:paraId="6710996C" w14:textId="77777777" w:rsidR="00211E1D" w:rsidRDefault="00211E1D" w:rsidP="008D241B">
            <w:pPr>
              <w:pStyle w:val="Action"/>
              <w:numPr>
                <w:ilvl w:val="0"/>
                <w:numId w:val="18"/>
              </w:numPr>
            </w:pPr>
            <w:r>
              <w:t>Restart the system</w:t>
            </w:r>
          </w:p>
          <w:p w14:paraId="397C31D9" w14:textId="1EE1BE4C" w:rsidR="00211E1D" w:rsidRDefault="00211E1D" w:rsidP="008D241B">
            <w:pPr>
              <w:pStyle w:val="Action"/>
              <w:numPr>
                <w:ilvl w:val="0"/>
                <w:numId w:val="18"/>
              </w:numPr>
            </w:pPr>
            <w:r>
              <w:t>Login with the same username and password as in the beginning of this test case</w:t>
            </w:r>
          </w:p>
          <w:p w14:paraId="240D480F" w14:textId="523E9569" w:rsidR="00211E1D" w:rsidRPr="00BE3F8B" w:rsidRDefault="00211E1D" w:rsidP="008D241B">
            <w:pPr>
              <w:pStyle w:val="Action"/>
              <w:numPr>
                <w:ilvl w:val="0"/>
                <w:numId w:val="18"/>
              </w:numPr>
            </w:pPr>
            <w:bookmarkStart w:id="0" w:name="_GoBack"/>
            <w:r>
              <w:t>Warning message about wrong data must be shown on the screen</w:t>
            </w:r>
            <w:bookmarkEnd w:id="0"/>
          </w:p>
        </w:tc>
      </w:tr>
      <w:tr w:rsidR="00211E1D" w:rsidRPr="003214C3" w14:paraId="6297C29E" w14:textId="77777777" w:rsidTr="00FB161B">
        <w:trPr>
          <w:trHeight w:val="454"/>
        </w:trPr>
        <w:tc>
          <w:tcPr>
            <w:tcW w:w="982" w:type="pct"/>
          </w:tcPr>
          <w:p w14:paraId="7DE03397" w14:textId="77777777" w:rsidR="00211E1D" w:rsidRPr="003214C3" w:rsidRDefault="00211E1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Cleanup</w:t>
            </w:r>
          </w:p>
        </w:tc>
        <w:tc>
          <w:tcPr>
            <w:tcW w:w="117" w:type="pct"/>
          </w:tcPr>
          <w:p w14:paraId="1D2830E7" w14:textId="77777777" w:rsidR="00211E1D" w:rsidRPr="003214C3" w:rsidRDefault="00211E1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29E8C9F0" w14:textId="77777777" w:rsidR="00211E1D" w:rsidRPr="000B5F1D" w:rsidRDefault="00211E1D" w:rsidP="00FB161B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Click on “Exit” button on the Login page or close the window.</w:t>
            </w:r>
          </w:p>
        </w:tc>
      </w:tr>
    </w:tbl>
    <w:p w14:paraId="0B5082C2" w14:textId="2C7231B3" w:rsidR="0052260D" w:rsidRDefault="0052260D" w:rsidP="00283471"/>
    <w:tbl>
      <w:tblPr>
        <w:tblW w:w="48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66"/>
        <w:gridCol w:w="294"/>
        <w:gridCol w:w="9799"/>
      </w:tblGrid>
      <w:tr w:rsidR="00211E1D" w:rsidRPr="003214C3" w14:paraId="21BFD9E5" w14:textId="77777777" w:rsidTr="00FB161B">
        <w:trPr>
          <w:trHeight w:val="454"/>
        </w:trPr>
        <w:tc>
          <w:tcPr>
            <w:tcW w:w="982" w:type="pct"/>
          </w:tcPr>
          <w:p w14:paraId="1F0C0A4A" w14:textId="77777777" w:rsidR="00211E1D" w:rsidRPr="00E01AD4" w:rsidRDefault="00211E1D" w:rsidP="00FB161B">
            <w:pPr>
              <w:rPr>
                <w:b/>
                <w:lang w:val="en-US"/>
              </w:rPr>
            </w:pPr>
            <w:r w:rsidRPr="00E01AD4">
              <w:rPr>
                <w:b/>
                <w:lang w:val="en-US"/>
              </w:rPr>
              <w:t>TC ID</w:t>
            </w:r>
          </w:p>
        </w:tc>
        <w:tc>
          <w:tcPr>
            <w:tcW w:w="117" w:type="pct"/>
          </w:tcPr>
          <w:p w14:paraId="2BF3714E" w14:textId="77777777" w:rsidR="00211E1D" w:rsidRPr="00E01AD4" w:rsidRDefault="00211E1D" w:rsidP="00FB161B">
            <w:pPr>
              <w:rPr>
                <w:b/>
                <w:lang w:val="en-US"/>
              </w:rPr>
            </w:pPr>
            <w:r w:rsidRPr="00E01AD4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354E8E8F" w14:textId="212320F0" w:rsidR="00211E1D" w:rsidRPr="00E01AD4" w:rsidRDefault="00211E1D" w:rsidP="00FB161B">
            <w:pPr>
              <w:spacing w:line="360" w:lineRule="auto"/>
              <w:rPr>
                <w:b/>
                <w:lang w:val="en-US"/>
              </w:rPr>
            </w:pPr>
            <w:r>
              <w:rPr>
                <w:b/>
              </w:rPr>
              <w:t>HRS.MA</w:t>
            </w:r>
            <w:r w:rsidRPr="00E01AD4">
              <w:rPr>
                <w:b/>
              </w:rPr>
              <w:t>.fn.</w:t>
            </w:r>
            <w:r w:rsidR="00A91B3B">
              <w:rPr>
                <w:b/>
              </w:rPr>
              <w:t>10</w:t>
            </w:r>
          </w:p>
        </w:tc>
      </w:tr>
      <w:tr w:rsidR="00211E1D" w:rsidRPr="003214C3" w14:paraId="15C8E76E" w14:textId="77777777" w:rsidTr="00FB161B">
        <w:trPr>
          <w:trHeight w:val="454"/>
        </w:trPr>
        <w:tc>
          <w:tcPr>
            <w:tcW w:w="982" w:type="pct"/>
          </w:tcPr>
          <w:p w14:paraId="5816E6C7" w14:textId="77777777" w:rsidR="00211E1D" w:rsidRPr="003214C3" w:rsidRDefault="00211E1D" w:rsidP="00FB161B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17" w:type="pct"/>
          </w:tcPr>
          <w:p w14:paraId="01A0502A" w14:textId="77777777" w:rsidR="00211E1D" w:rsidRPr="003214C3" w:rsidRDefault="00211E1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7E301600" w14:textId="6AA57847" w:rsidR="00211E1D" w:rsidRPr="001E3884" w:rsidRDefault="004556D8" w:rsidP="00FB161B">
            <w:r>
              <w:t>Update</w:t>
            </w:r>
            <w:r w:rsidR="00211E1D">
              <w:t xml:space="preserve"> an account</w:t>
            </w:r>
          </w:p>
        </w:tc>
      </w:tr>
      <w:tr w:rsidR="00211E1D" w:rsidRPr="003214C3" w14:paraId="28679268" w14:textId="77777777" w:rsidTr="00FB161B">
        <w:trPr>
          <w:trHeight w:val="454"/>
        </w:trPr>
        <w:tc>
          <w:tcPr>
            <w:tcW w:w="982" w:type="pct"/>
          </w:tcPr>
          <w:p w14:paraId="5763157E" w14:textId="77777777" w:rsidR="00211E1D" w:rsidRPr="003214C3" w:rsidRDefault="00211E1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Requirements</w:t>
            </w:r>
          </w:p>
        </w:tc>
        <w:tc>
          <w:tcPr>
            <w:tcW w:w="117" w:type="pct"/>
          </w:tcPr>
          <w:p w14:paraId="0F3C54E6" w14:textId="77777777" w:rsidR="00211E1D" w:rsidRPr="003214C3" w:rsidRDefault="00211E1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1891B208" w14:textId="77777777" w:rsidR="00211E1D" w:rsidRPr="003214C3" w:rsidRDefault="00211E1D" w:rsidP="00FB161B">
            <w:pPr>
              <w:rPr>
                <w:lang w:val="en-US"/>
              </w:rPr>
            </w:pPr>
            <w:r>
              <w:rPr>
                <w:lang w:val="en-US"/>
              </w:rPr>
              <w:t>UC1 Manage Account</w:t>
            </w:r>
          </w:p>
        </w:tc>
      </w:tr>
      <w:tr w:rsidR="00211E1D" w:rsidRPr="003214C3" w14:paraId="682F53AB" w14:textId="77777777" w:rsidTr="00FB161B">
        <w:trPr>
          <w:trHeight w:val="454"/>
        </w:trPr>
        <w:tc>
          <w:tcPr>
            <w:tcW w:w="982" w:type="pct"/>
          </w:tcPr>
          <w:p w14:paraId="28686DC9" w14:textId="77777777" w:rsidR="00211E1D" w:rsidRPr="003214C3" w:rsidRDefault="00211E1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Priority</w:t>
            </w:r>
          </w:p>
        </w:tc>
        <w:tc>
          <w:tcPr>
            <w:tcW w:w="117" w:type="pct"/>
          </w:tcPr>
          <w:p w14:paraId="49486EDE" w14:textId="77777777" w:rsidR="00211E1D" w:rsidRPr="003214C3" w:rsidRDefault="00211E1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7AD212FC" w14:textId="77777777" w:rsidR="00211E1D" w:rsidRPr="003214C3" w:rsidRDefault="00211E1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High</w:t>
            </w:r>
          </w:p>
        </w:tc>
      </w:tr>
      <w:tr w:rsidR="00211E1D" w:rsidRPr="003214C3" w14:paraId="617BDEBE" w14:textId="77777777" w:rsidTr="00FB161B">
        <w:trPr>
          <w:trHeight w:val="454"/>
        </w:trPr>
        <w:tc>
          <w:tcPr>
            <w:tcW w:w="982" w:type="pct"/>
          </w:tcPr>
          <w:p w14:paraId="7AA9A65A" w14:textId="77777777" w:rsidR="00211E1D" w:rsidRPr="003214C3" w:rsidRDefault="00211E1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Category</w:t>
            </w:r>
          </w:p>
        </w:tc>
        <w:tc>
          <w:tcPr>
            <w:tcW w:w="117" w:type="pct"/>
          </w:tcPr>
          <w:p w14:paraId="595FC5BA" w14:textId="77777777" w:rsidR="00211E1D" w:rsidRPr="003214C3" w:rsidRDefault="00211E1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4A31544D" w14:textId="77777777" w:rsidR="00211E1D" w:rsidRPr="003214C3" w:rsidRDefault="00211E1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Acceptance</w:t>
            </w:r>
          </w:p>
        </w:tc>
      </w:tr>
      <w:tr w:rsidR="00211E1D" w:rsidRPr="003214C3" w14:paraId="50BB73DC" w14:textId="77777777" w:rsidTr="00FB161B">
        <w:trPr>
          <w:trHeight w:val="454"/>
        </w:trPr>
        <w:tc>
          <w:tcPr>
            <w:tcW w:w="982" w:type="pct"/>
          </w:tcPr>
          <w:p w14:paraId="681D17E1" w14:textId="77777777" w:rsidR="00211E1D" w:rsidRPr="003214C3" w:rsidRDefault="00211E1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Est. Time Needed</w:t>
            </w:r>
          </w:p>
        </w:tc>
        <w:tc>
          <w:tcPr>
            <w:tcW w:w="117" w:type="pct"/>
          </w:tcPr>
          <w:p w14:paraId="3F2A126B" w14:textId="77777777" w:rsidR="00211E1D" w:rsidRPr="003214C3" w:rsidRDefault="00211E1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4C115A21" w14:textId="77777777" w:rsidR="00211E1D" w:rsidRPr="003214C3" w:rsidRDefault="00211E1D" w:rsidP="00FB161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Pr="003214C3">
              <w:rPr>
                <w:lang w:val="en-US"/>
              </w:rPr>
              <w:t xml:space="preserve"> Minutes</w:t>
            </w:r>
          </w:p>
        </w:tc>
      </w:tr>
      <w:tr w:rsidR="00211E1D" w:rsidRPr="003214C3" w14:paraId="0BF670B4" w14:textId="77777777" w:rsidTr="00FB161B">
        <w:trPr>
          <w:trHeight w:val="454"/>
        </w:trPr>
        <w:tc>
          <w:tcPr>
            <w:tcW w:w="982" w:type="pct"/>
          </w:tcPr>
          <w:p w14:paraId="4258B0E3" w14:textId="77777777" w:rsidR="00211E1D" w:rsidRPr="003214C3" w:rsidRDefault="00211E1D" w:rsidP="00FB161B">
            <w:pPr>
              <w:rPr>
                <w:lang w:val="en-US"/>
              </w:rPr>
            </w:pPr>
            <w:r>
              <w:rPr>
                <w:lang w:val="en-US"/>
              </w:rPr>
              <w:t>Data Required</w:t>
            </w:r>
          </w:p>
        </w:tc>
        <w:tc>
          <w:tcPr>
            <w:tcW w:w="117" w:type="pct"/>
          </w:tcPr>
          <w:p w14:paraId="5F86D8DE" w14:textId="77777777" w:rsidR="00211E1D" w:rsidRPr="003214C3" w:rsidRDefault="00211E1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533AA5C6" w14:textId="77777777" w:rsidR="00211E1D" w:rsidRPr="003214C3" w:rsidRDefault="00211E1D" w:rsidP="00FB161B">
            <w:pPr>
              <w:rPr>
                <w:lang w:val="en-US"/>
              </w:rPr>
            </w:pPr>
            <w:r>
              <w:t>A valid username and password recorded in the database.</w:t>
            </w:r>
            <w:r w:rsidRPr="003214C3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</w:tr>
      <w:tr w:rsidR="00211E1D" w:rsidRPr="003214C3" w14:paraId="289063A5" w14:textId="77777777" w:rsidTr="00FB161B">
        <w:trPr>
          <w:trHeight w:val="454"/>
        </w:trPr>
        <w:tc>
          <w:tcPr>
            <w:tcW w:w="982" w:type="pct"/>
          </w:tcPr>
          <w:p w14:paraId="084E5FB8" w14:textId="77777777" w:rsidR="00211E1D" w:rsidRPr="003214C3" w:rsidRDefault="00211E1D" w:rsidP="00FB161B">
            <w:pPr>
              <w:rPr>
                <w:lang w:val="en-US"/>
              </w:rPr>
            </w:pPr>
            <w:r>
              <w:rPr>
                <w:lang w:val="en-US"/>
              </w:rPr>
              <w:t>Precondition</w:t>
            </w:r>
          </w:p>
        </w:tc>
        <w:tc>
          <w:tcPr>
            <w:tcW w:w="117" w:type="pct"/>
          </w:tcPr>
          <w:p w14:paraId="41BABD68" w14:textId="77777777" w:rsidR="00211E1D" w:rsidRPr="003214C3" w:rsidRDefault="00211E1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34011506" w14:textId="4C551A33" w:rsidR="00211E1D" w:rsidRPr="00211E1D" w:rsidRDefault="00211E1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Test env</w:t>
            </w:r>
            <w:r>
              <w:rPr>
                <w:lang w:val="en-US"/>
              </w:rPr>
              <w:t xml:space="preserve">ironment should be ready and </w:t>
            </w:r>
            <w:r w:rsidRPr="003214C3">
              <w:rPr>
                <w:lang w:val="en-US"/>
              </w:rPr>
              <w:t xml:space="preserve">application should be accessible. A </w:t>
            </w:r>
            <w:r>
              <w:rPr>
                <w:lang w:val="en-US"/>
              </w:rPr>
              <w:t>tester must run TC be logged in to the system as Receptionist or Manager.</w:t>
            </w:r>
          </w:p>
        </w:tc>
      </w:tr>
      <w:tr w:rsidR="00211E1D" w:rsidRPr="0052260D" w14:paraId="5859F8B2" w14:textId="77777777" w:rsidTr="00FB161B">
        <w:trPr>
          <w:trHeight w:val="454"/>
        </w:trPr>
        <w:tc>
          <w:tcPr>
            <w:tcW w:w="982" w:type="pct"/>
          </w:tcPr>
          <w:p w14:paraId="464B69F6" w14:textId="77777777" w:rsidR="00211E1D" w:rsidRDefault="00211E1D" w:rsidP="00FB161B">
            <w:pPr>
              <w:rPr>
                <w:lang w:val="en-US"/>
              </w:rPr>
            </w:pPr>
            <w:r>
              <w:rPr>
                <w:lang w:val="en-US"/>
              </w:rPr>
              <w:t>Postcondition</w:t>
            </w:r>
          </w:p>
        </w:tc>
        <w:tc>
          <w:tcPr>
            <w:tcW w:w="117" w:type="pct"/>
          </w:tcPr>
          <w:p w14:paraId="562CE4F9" w14:textId="77777777" w:rsidR="00211E1D" w:rsidRPr="003214C3" w:rsidRDefault="00211E1D" w:rsidP="00FB161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1358FFCC" w14:textId="4FC08DBD" w:rsidR="00211E1D" w:rsidRPr="003214C3" w:rsidRDefault="00A91B3B" w:rsidP="00FB161B">
            <w:pPr>
              <w:rPr>
                <w:lang w:val="en-US"/>
              </w:rPr>
            </w:pPr>
            <w:r>
              <w:t>Welcome page with updated information</w:t>
            </w:r>
          </w:p>
        </w:tc>
      </w:tr>
      <w:tr w:rsidR="00211E1D" w:rsidRPr="003214C3" w14:paraId="29F50056" w14:textId="77777777" w:rsidTr="00FB161B">
        <w:trPr>
          <w:trHeight w:val="454"/>
        </w:trPr>
        <w:tc>
          <w:tcPr>
            <w:tcW w:w="982" w:type="pct"/>
          </w:tcPr>
          <w:p w14:paraId="0EA6985D" w14:textId="77777777" w:rsidR="00211E1D" w:rsidRPr="003214C3" w:rsidRDefault="00211E1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Procedure</w:t>
            </w:r>
          </w:p>
        </w:tc>
        <w:tc>
          <w:tcPr>
            <w:tcW w:w="117" w:type="pct"/>
          </w:tcPr>
          <w:p w14:paraId="282FD724" w14:textId="77777777" w:rsidR="00211E1D" w:rsidRPr="003214C3" w:rsidRDefault="00211E1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4E5D5220" w14:textId="77777777" w:rsidR="00211E1D" w:rsidRDefault="00211E1D" w:rsidP="008D241B">
            <w:pPr>
              <w:pStyle w:val="Action"/>
              <w:numPr>
                <w:ilvl w:val="0"/>
                <w:numId w:val="19"/>
              </w:numPr>
            </w:pPr>
            <w:r>
              <w:t>After log in to the system the “Welcome” screen is shown.</w:t>
            </w:r>
          </w:p>
          <w:p w14:paraId="3296809E" w14:textId="77777777" w:rsidR="00211E1D" w:rsidRDefault="00211E1D" w:rsidP="008D241B">
            <w:pPr>
              <w:pStyle w:val="Action"/>
              <w:numPr>
                <w:ilvl w:val="0"/>
                <w:numId w:val="19"/>
              </w:numPr>
            </w:pPr>
            <w:r>
              <w:t>Click the button “More options” on the left top corner of the screen</w:t>
            </w:r>
          </w:p>
          <w:p w14:paraId="293CA0C2" w14:textId="3A99A2E2" w:rsidR="00211E1D" w:rsidRDefault="00211E1D" w:rsidP="008D241B">
            <w:pPr>
              <w:pStyle w:val="Action"/>
              <w:numPr>
                <w:ilvl w:val="0"/>
                <w:numId w:val="19"/>
              </w:numPr>
            </w:pPr>
            <w:r>
              <w:t>Choose option “Update Account”</w:t>
            </w:r>
          </w:p>
          <w:p w14:paraId="15F0002E" w14:textId="4B9016AF" w:rsidR="00211E1D" w:rsidRDefault="00A91B3B" w:rsidP="008D241B">
            <w:pPr>
              <w:pStyle w:val="Action"/>
              <w:numPr>
                <w:ilvl w:val="0"/>
                <w:numId w:val="19"/>
              </w:numPr>
            </w:pPr>
            <w:r>
              <w:t>Change name</w:t>
            </w:r>
          </w:p>
          <w:p w14:paraId="71C327E4" w14:textId="6BA4DCD1" w:rsidR="00A91B3B" w:rsidRDefault="00A91B3B" w:rsidP="008D241B">
            <w:pPr>
              <w:pStyle w:val="Action"/>
              <w:numPr>
                <w:ilvl w:val="0"/>
                <w:numId w:val="19"/>
              </w:numPr>
            </w:pPr>
            <w:r>
              <w:t>Click button “Save”</w:t>
            </w:r>
          </w:p>
          <w:p w14:paraId="4546032F" w14:textId="4DD1A7B4" w:rsidR="00211E1D" w:rsidRPr="00BE3F8B" w:rsidRDefault="00A91B3B" w:rsidP="008D241B">
            <w:pPr>
              <w:pStyle w:val="Action"/>
              <w:numPr>
                <w:ilvl w:val="0"/>
                <w:numId w:val="19"/>
              </w:numPr>
            </w:pPr>
            <w:r>
              <w:t>Welcome page will be shown with updated information</w:t>
            </w:r>
          </w:p>
        </w:tc>
      </w:tr>
      <w:tr w:rsidR="00211E1D" w:rsidRPr="003214C3" w14:paraId="5C02C182" w14:textId="77777777" w:rsidTr="00FB161B">
        <w:trPr>
          <w:trHeight w:val="454"/>
        </w:trPr>
        <w:tc>
          <w:tcPr>
            <w:tcW w:w="982" w:type="pct"/>
          </w:tcPr>
          <w:p w14:paraId="371AAA0D" w14:textId="77777777" w:rsidR="00211E1D" w:rsidRPr="003214C3" w:rsidRDefault="00211E1D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Cleanup</w:t>
            </w:r>
          </w:p>
        </w:tc>
        <w:tc>
          <w:tcPr>
            <w:tcW w:w="117" w:type="pct"/>
          </w:tcPr>
          <w:p w14:paraId="14FA8127" w14:textId="77777777" w:rsidR="00211E1D" w:rsidRPr="003214C3" w:rsidRDefault="00211E1D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69397322" w14:textId="77777777" w:rsidR="00211E1D" w:rsidRPr="000B5F1D" w:rsidRDefault="00211E1D" w:rsidP="00FB161B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Click on “Exit” button on the Login page or close the window.</w:t>
            </w:r>
          </w:p>
        </w:tc>
      </w:tr>
    </w:tbl>
    <w:p w14:paraId="33E97A78" w14:textId="77777777" w:rsidR="00211E1D" w:rsidRDefault="00211E1D" w:rsidP="00283471"/>
    <w:p w14:paraId="47C59E21" w14:textId="77777777" w:rsidR="0052260D" w:rsidRDefault="0052260D" w:rsidP="00283471"/>
    <w:tbl>
      <w:tblPr>
        <w:tblW w:w="48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66"/>
        <w:gridCol w:w="294"/>
        <w:gridCol w:w="9799"/>
      </w:tblGrid>
      <w:tr w:rsidR="00E2129A" w:rsidRPr="00E01AD4" w14:paraId="66D3126C" w14:textId="77777777" w:rsidTr="00FB161B">
        <w:trPr>
          <w:trHeight w:val="454"/>
        </w:trPr>
        <w:tc>
          <w:tcPr>
            <w:tcW w:w="982" w:type="pct"/>
          </w:tcPr>
          <w:p w14:paraId="3E64A765" w14:textId="77777777" w:rsidR="00E2129A" w:rsidRPr="00E01AD4" w:rsidRDefault="00E2129A" w:rsidP="00FB161B">
            <w:pPr>
              <w:rPr>
                <w:b/>
                <w:lang w:val="en-US"/>
              </w:rPr>
            </w:pPr>
            <w:r w:rsidRPr="00E01AD4">
              <w:rPr>
                <w:b/>
                <w:lang w:val="en-US"/>
              </w:rPr>
              <w:t>TC ID</w:t>
            </w:r>
          </w:p>
        </w:tc>
        <w:tc>
          <w:tcPr>
            <w:tcW w:w="117" w:type="pct"/>
          </w:tcPr>
          <w:p w14:paraId="3676ABCD" w14:textId="77777777" w:rsidR="00E2129A" w:rsidRPr="00E01AD4" w:rsidRDefault="00E2129A" w:rsidP="00FB161B">
            <w:pPr>
              <w:rPr>
                <w:b/>
                <w:lang w:val="en-US"/>
              </w:rPr>
            </w:pPr>
            <w:r w:rsidRPr="00E01AD4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01A9B6B6" w14:textId="3CA31FD1" w:rsidR="00E2129A" w:rsidRPr="00E01AD4" w:rsidRDefault="00E2129A" w:rsidP="00FB161B">
            <w:pPr>
              <w:spacing w:line="360" w:lineRule="auto"/>
              <w:rPr>
                <w:b/>
                <w:lang w:val="en-US"/>
              </w:rPr>
            </w:pPr>
            <w:r>
              <w:rPr>
                <w:b/>
              </w:rPr>
              <w:t>HRS.MA</w:t>
            </w:r>
            <w:r w:rsidRPr="00E01AD4">
              <w:rPr>
                <w:b/>
              </w:rPr>
              <w:t>.fn.</w:t>
            </w:r>
            <w:r w:rsidR="00A91B3B">
              <w:rPr>
                <w:b/>
              </w:rPr>
              <w:t>11</w:t>
            </w:r>
          </w:p>
        </w:tc>
      </w:tr>
      <w:tr w:rsidR="00E2129A" w:rsidRPr="001E3884" w14:paraId="1EE3F69B" w14:textId="77777777" w:rsidTr="00FB161B">
        <w:trPr>
          <w:trHeight w:val="454"/>
        </w:trPr>
        <w:tc>
          <w:tcPr>
            <w:tcW w:w="982" w:type="pct"/>
          </w:tcPr>
          <w:p w14:paraId="4A769CD1" w14:textId="77777777" w:rsidR="00E2129A" w:rsidRPr="003214C3" w:rsidRDefault="00E2129A" w:rsidP="00FB161B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17" w:type="pct"/>
          </w:tcPr>
          <w:p w14:paraId="436ACC3A" w14:textId="77777777" w:rsidR="00E2129A" w:rsidRPr="003214C3" w:rsidRDefault="00E2129A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73299FCA" w14:textId="113572F8" w:rsidR="00E2129A" w:rsidRPr="001E3884" w:rsidRDefault="00E2129A" w:rsidP="00FB161B">
            <w:r>
              <w:t xml:space="preserve">Create a reservation of </w:t>
            </w:r>
            <w:r w:rsidR="00B35CFE">
              <w:t>room. There are available rooms on the desired date.</w:t>
            </w:r>
          </w:p>
        </w:tc>
      </w:tr>
      <w:tr w:rsidR="00E2129A" w:rsidRPr="003214C3" w14:paraId="523612CD" w14:textId="77777777" w:rsidTr="00FB161B">
        <w:trPr>
          <w:trHeight w:val="454"/>
        </w:trPr>
        <w:tc>
          <w:tcPr>
            <w:tcW w:w="982" w:type="pct"/>
          </w:tcPr>
          <w:p w14:paraId="2A785347" w14:textId="77777777" w:rsidR="00E2129A" w:rsidRPr="003214C3" w:rsidRDefault="00E2129A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Requirements</w:t>
            </w:r>
          </w:p>
        </w:tc>
        <w:tc>
          <w:tcPr>
            <w:tcW w:w="117" w:type="pct"/>
          </w:tcPr>
          <w:p w14:paraId="651FA2C2" w14:textId="77777777" w:rsidR="00E2129A" w:rsidRPr="003214C3" w:rsidRDefault="00E2129A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09B3CFC3" w14:textId="60C819C9" w:rsidR="00E2129A" w:rsidRPr="003214C3" w:rsidRDefault="00E2129A" w:rsidP="00FB161B">
            <w:pPr>
              <w:rPr>
                <w:lang w:val="en-US"/>
              </w:rPr>
            </w:pPr>
            <w:r>
              <w:rPr>
                <w:lang w:val="en-US"/>
              </w:rPr>
              <w:t xml:space="preserve">UC2 </w:t>
            </w:r>
            <w:r w:rsidRPr="00E2129A">
              <w:rPr>
                <w:bCs/>
              </w:rPr>
              <w:t>Manage Reservation of Room</w:t>
            </w:r>
          </w:p>
        </w:tc>
      </w:tr>
      <w:tr w:rsidR="00E2129A" w:rsidRPr="003214C3" w14:paraId="5CD6B7F2" w14:textId="77777777" w:rsidTr="00FB161B">
        <w:trPr>
          <w:trHeight w:val="454"/>
        </w:trPr>
        <w:tc>
          <w:tcPr>
            <w:tcW w:w="982" w:type="pct"/>
          </w:tcPr>
          <w:p w14:paraId="7F7C2DB1" w14:textId="77777777" w:rsidR="00E2129A" w:rsidRPr="003214C3" w:rsidRDefault="00E2129A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Priority</w:t>
            </w:r>
          </w:p>
        </w:tc>
        <w:tc>
          <w:tcPr>
            <w:tcW w:w="117" w:type="pct"/>
          </w:tcPr>
          <w:p w14:paraId="59F1DCBB" w14:textId="77777777" w:rsidR="00E2129A" w:rsidRPr="003214C3" w:rsidRDefault="00E2129A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2EADCE79" w14:textId="77777777" w:rsidR="00E2129A" w:rsidRPr="003214C3" w:rsidRDefault="00E2129A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High</w:t>
            </w:r>
          </w:p>
        </w:tc>
      </w:tr>
      <w:tr w:rsidR="00E2129A" w:rsidRPr="003214C3" w14:paraId="2ADC6BF1" w14:textId="77777777" w:rsidTr="00FB161B">
        <w:trPr>
          <w:trHeight w:val="454"/>
        </w:trPr>
        <w:tc>
          <w:tcPr>
            <w:tcW w:w="982" w:type="pct"/>
          </w:tcPr>
          <w:p w14:paraId="345B9D66" w14:textId="77777777" w:rsidR="00E2129A" w:rsidRPr="003214C3" w:rsidRDefault="00E2129A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Category</w:t>
            </w:r>
          </w:p>
        </w:tc>
        <w:tc>
          <w:tcPr>
            <w:tcW w:w="117" w:type="pct"/>
          </w:tcPr>
          <w:p w14:paraId="39B22DC5" w14:textId="77777777" w:rsidR="00E2129A" w:rsidRPr="003214C3" w:rsidRDefault="00E2129A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03929EA2" w14:textId="77777777" w:rsidR="00E2129A" w:rsidRPr="003214C3" w:rsidRDefault="00E2129A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Acceptance</w:t>
            </w:r>
          </w:p>
        </w:tc>
      </w:tr>
      <w:tr w:rsidR="00E2129A" w:rsidRPr="003214C3" w14:paraId="60E3258B" w14:textId="77777777" w:rsidTr="00FB161B">
        <w:trPr>
          <w:trHeight w:val="454"/>
        </w:trPr>
        <w:tc>
          <w:tcPr>
            <w:tcW w:w="982" w:type="pct"/>
          </w:tcPr>
          <w:p w14:paraId="6525D424" w14:textId="77777777" w:rsidR="00E2129A" w:rsidRPr="003214C3" w:rsidRDefault="00E2129A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Est. Time Needed</w:t>
            </w:r>
          </w:p>
        </w:tc>
        <w:tc>
          <w:tcPr>
            <w:tcW w:w="117" w:type="pct"/>
          </w:tcPr>
          <w:p w14:paraId="77484FE0" w14:textId="77777777" w:rsidR="00E2129A" w:rsidRPr="003214C3" w:rsidRDefault="00E2129A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2C2D4CAC" w14:textId="77777777" w:rsidR="00E2129A" w:rsidRPr="003214C3" w:rsidRDefault="00E2129A" w:rsidP="00FB161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Pr="003214C3">
              <w:rPr>
                <w:lang w:val="en-US"/>
              </w:rPr>
              <w:t xml:space="preserve"> Minutes</w:t>
            </w:r>
          </w:p>
        </w:tc>
      </w:tr>
      <w:tr w:rsidR="00E2129A" w:rsidRPr="003214C3" w14:paraId="43FE3349" w14:textId="77777777" w:rsidTr="00FB161B">
        <w:trPr>
          <w:trHeight w:val="454"/>
        </w:trPr>
        <w:tc>
          <w:tcPr>
            <w:tcW w:w="982" w:type="pct"/>
          </w:tcPr>
          <w:p w14:paraId="05243525" w14:textId="77777777" w:rsidR="00E2129A" w:rsidRPr="003214C3" w:rsidRDefault="00E2129A" w:rsidP="00FB161B">
            <w:pPr>
              <w:rPr>
                <w:lang w:val="en-US"/>
              </w:rPr>
            </w:pPr>
            <w:r>
              <w:rPr>
                <w:lang w:val="en-US"/>
              </w:rPr>
              <w:t>Data Required</w:t>
            </w:r>
          </w:p>
        </w:tc>
        <w:tc>
          <w:tcPr>
            <w:tcW w:w="117" w:type="pct"/>
          </w:tcPr>
          <w:p w14:paraId="59177247" w14:textId="77777777" w:rsidR="00E2129A" w:rsidRPr="003214C3" w:rsidRDefault="00E2129A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73880394" w14:textId="77777777" w:rsidR="00E2129A" w:rsidRPr="003214C3" w:rsidRDefault="00E2129A" w:rsidP="00FB161B">
            <w:pPr>
              <w:rPr>
                <w:lang w:val="en-US"/>
              </w:rPr>
            </w:pPr>
            <w:r>
              <w:t>A valid user id(admin) and password(admin) recorded in the database.</w:t>
            </w:r>
            <w:r w:rsidRPr="003214C3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</w:tr>
      <w:tr w:rsidR="00E2129A" w:rsidRPr="003214C3" w14:paraId="32B02A4A" w14:textId="77777777" w:rsidTr="00FB161B">
        <w:trPr>
          <w:trHeight w:val="454"/>
        </w:trPr>
        <w:tc>
          <w:tcPr>
            <w:tcW w:w="982" w:type="pct"/>
          </w:tcPr>
          <w:p w14:paraId="0A024E5D" w14:textId="77777777" w:rsidR="00E2129A" w:rsidRPr="003214C3" w:rsidRDefault="00E2129A" w:rsidP="00FB161B">
            <w:pPr>
              <w:rPr>
                <w:lang w:val="en-US"/>
              </w:rPr>
            </w:pPr>
            <w:r>
              <w:rPr>
                <w:lang w:val="en-US"/>
              </w:rPr>
              <w:t>Precondition</w:t>
            </w:r>
          </w:p>
        </w:tc>
        <w:tc>
          <w:tcPr>
            <w:tcW w:w="117" w:type="pct"/>
          </w:tcPr>
          <w:p w14:paraId="15850D45" w14:textId="77777777" w:rsidR="00E2129A" w:rsidRPr="003214C3" w:rsidRDefault="00E2129A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2C5ACE7C" w14:textId="7E6999E0" w:rsidR="00E2129A" w:rsidRPr="003214C3" w:rsidRDefault="00E2129A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Test env</w:t>
            </w:r>
            <w:r>
              <w:rPr>
                <w:lang w:val="en-US"/>
              </w:rPr>
              <w:t xml:space="preserve">ironment should be ready and </w:t>
            </w:r>
            <w:r w:rsidRPr="003214C3">
              <w:rPr>
                <w:lang w:val="en-US"/>
              </w:rPr>
              <w:t xml:space="preserve">application should be accessible. A suitable </w:t>
            </w:r>
            <w:r w:rsidRPr="00BE3F8B">
              <w:t xml:space="preserve">user name </w:t>
            </w:r>
            <w:r>
              <w:t xml:space="preserve">and password </w:t>
            </w:r>
            <w:r w:rsidRPr="00BE3F8B">
              <w:t>should be given to the tester.</w:t>
            </w:r>
            <w:r>
              <w:t xml:space="preserve"> </w:t>
            </w:r>
          </w:p>
        </w:tc>
      </w:tr>
      <w:tr w:rsidR="00E2129A" w:rsidRPr="003214C3" w14:paraId="12C93908" w14:textId="77777777" w:rsidTr="00FB161B">
        <w:trPr>
          <w:trHeight w:val="454"/>
        </w:trPr>
        <w:tc>
          <w:tcPr>
            <w:tcW w:w="982" w:type="pct"/>
          </w:tcPr>
          <w:p w14:paraId="2B53180D" w14:textId="77777777" w:rsidR="00E2129A" w:rsidRDefault="00E2129A" w:rsidP="00FB161B">
            <w:pPr>
              <w:rPr>
                <w:lang w:val="en-US"/>
              </w:rPr>
            </w:pPr>
            <w:r>
              <w:rPr>
                <w:lang w:val="en-US"/>
              </w:rPr>
              <w:t>Postcondition</w:t>
            </w:r>
          </w:p>
        </w:tc>
        <w:tc>
          <w:tcPr>
            <w:tcW w:w="117" w:type="pct"/>
          </w:tcPr>
          <w:p w14:paraId="2DCE62EC" w14:textId="77777777" w:rsidR="00E2129A" w:rsidRPr="003214C3" w:rsidRDefault="00E2129A" w:rsidP="00FB161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61B5B40D" w14:textId="50D31F82" w:rsidR="00E2129A" w:rsidRPr="003214C3" w:rsidRDefault="00E2129A" w:rsidP="00FB161B">
            <w:pPr>
              <w:rPr>
                <w:lang w:val="en-US"/>
              </w:rPr>
            </w:pPr>
            <w:r>
              <w:rPr>
                <w:lang w:val="en-US"/>
              </w:rPr>
              <w:t xml:space="preserve">Messages in console, stating that the entry card was assigned to the username and reservation of the chosen room as created for the stated dates (from today, until checkout </w:t>
            </w:r>
            <w:r w:rsidR="00B35CFE">
              <w:rPr>
                <w:lang w:val="en-US"/>
              </w:rPr>
              <w:t>date</w:t>
            </w:r>
            <w:r>
              <w:rPr>
                <w:lang w:val="en-US"/>
              </w:rPr>
              <w:t xml:space="preserve">) </w:t>
            </w:r>
          </w:p>
        </w:tc>
      </w:tr>
      <w:tr w:rsidR="00E2129A" w:rsidRPr="00BE3F8B" w14:paraId="3565CCB6" w14:textId="77777777" w:rsidTr="00FB161B">
        <w:trPr>
          <w:trHeight w:val="454"/>
        </w:trPr>
        <w:tc>
          <w:tcPr>
            <w:tcW w:w="982" w:type="pct"/>
          </w:tcPr>
          <w:p w14:paraId="4C9DA75F" w14:textId="77777777" w:rsidR="00E2129A" w:rsidRPr="003214C3" w:rsidRDefault="00E2129A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Procedure</w:t>
            </w:r>
          </w:p>
        </w:tc>
        <w:tc>
          <w:tcPr>
            <w:tcW w:w="117" w:type="pct"/>
          </w:tcPr>
          <w:p w14:paraId="572ABB95" w14:textId="77777777" w:rsidR="00E2129A" w:rsidRPr="003214C3" w:rsidRDefault="00E2129A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1D6B1554" w14:textId="77777777" w:rsidR="00E2129A" w:rsidRDefault="00E2129A" w:rsidP="008D241B">
            <w:pPr>
              <w:pStyle w:val="Action"/>
              <w:numPr>
                <w:ilvl w:val="0"/>
                <w:numId w:val="10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Start Hotel Reservation System.</w:t>
            </w:r>
          </w:p>
          <w:p w14:paraId="301DF4F5" w14:textId="1B6749F6" w:rsidR="00E2129A" w:rsidRDefault="00E2129A" w:rsidP="008D241B">
            <w:pPr>
              <w:pStyle w:val="Action"/>
              <w:numPr>
                <w:ilvl w:val="0"/>
                <w:numId w:val="10"/>
              </w:numPr>
            </w:pPr>
            <w:r w:rsidRPr="00BE5FB7">
              <w:t xml:space="preserve">Enter the </w:t>
            </w:r>
            <w:r>
              <w:t>in</w:t>
            </w:r>
            <w:r w:rsidRPr="00BE5FB7">
              <w:t xml:space="preserve">valid </w:t>
            </w:r>
            <w:r>
              <w:t xml:space="preserve">user </w:t>
            </w:r>
            <w:r w:rsidRPr="00BE5FB7">
              <w:t>id</w:t>
            </w:r>
            <w:r>
              <w:t>(admin)</w:t>
            </w:r>
            <w:r w:rsidRPr="00BE5FB7">
              <w:t xml:space="preserve"> and </w:t>
            </w:r>
            <w:r>
              <w:t xml:space="preserve">valid </w:t>
            </w:r>
            <w:r w:rsidRPr="00BE5FB7">
              <w:t>password</w:t>
            </w:r>
            <w:r>
              <w:t>(admin)</w:t>
            </w:r>
            <w:r w:rsidRPr="00BE5FB7">
              <w:t xml:space="preserve"> into the corresponding fields</w:t>
            </w:r>
            <w:r>
              <w:t>.</w:t>
            </w:r>
          </w:p>
          <w:p w14:paraId="47E697C3" w14:textId="5B19CC3F" w:rsidR="00E2129A" w:rsidRDefault="00E2129A" w:rsidP="008D241B">
            <w:pPr>
              <w:pStyle w:val="Action"/>
              <w:numPr>
                <w:ilvl w:val="0"/>
                <w:numId w:val="10"/>
              </w:numPr>
            </w:pPr>
            <w:r>
              <w:t>Click on the “LOGIN” button.</w:t>
            </w:r>
          </w:p>
          <w:p w14:paraId="32EC455A" w14:textId="5F047B11" w:rsidR="00E2129A" w:rsidRDefault="00E2129A" w:rsidP="008D241B">
            <w:pPr>
              <w:pStyle w:val="Action"/>
              <w:numPr>
                <w:ilvl w:val="0"/>
                <w:numId w:val="10"/>
              </w:numPr>
            </w:pPr>
            <w:r>
              <w:t>Click “OK” button on the “Credentials being checked” popup window.</w:t>
            </w:r>
          </w:p>
          <w:p w14:paraId="16BF4722" w14:textId="1EC7F85E" w:rsidR="00E2129A" w:rsidRDefault="00E2129A" w:rsidP="008D241B">
            <w:pPr>
              <w:pStyle w:val="Action"/>
              <w:numPr>
                <w:ilvl w:val="0"/>
                <w:numId w:val="10"/>
              </w:numPr>
            </w:pPr>
            <w:r>
              <w:t>On the Welcome page click the button “Start reservation”</w:t>
            </w:r>
          </w:p>
          <w:p w14:paraId="07BD84C7" w14:textId="3EA6C4FD" w:rsidR="00E2129A" w:rsidRDefault="00E2129A" w:rsidP="008D241B">
            <w:pPr>
              <w:pStyle w:val="Action"/>
              <w:numPr>
                <w:ilvl w:val="0"/>
                <w:numId w:val="10"/>
              </w:numPr>
            </w:pPr>
            <w:r>
              <w:t>Enter your checkout date</w:t>
            </w:r>
            <w:r w:rsidR="00B35CFE">
              <w:t xml:space="preserve"> (10/5/2021)</w:t>
            </w:r>
            <w:r>
              <w:t xml:space="preserve"> in the text field in the format “dd/mm/yyyy”.</w:t>
            </w:r>
          </w:p>
          <w:p w14:paraId="198E30DE" w14:textId="75E3325C" w:rsidR="00E2129A" w:rsidRDefault="00E2129A" w:rsidP="008D241B">
            <w:pPr>
              <w:pStyle w:val="Action"/>
              <w:numPr>
                <w:ilvl w:val="0"/>
                <w:numId w:val="10"/>
              </w:numPr>
            </w:pPr>
            <w:r>
              <w:t>Choose one o</w:t>
            </w:r>
            <w:r w:rsidR="00B35CFE">
              <w:t>f</w:t>
            </w:r>
            <w:r>
              <w:t xml:space="preserve"> the rooms </w:t>
            </w:r>
            <w:r w:rsidR="00B35CFE">
              <w:t>from</w:t>
            </w:r>
            <w:r>
              <w:t xml:space="preserve"> the list of rooms</w:t>
            </w:r>
            <w:r w:rsidR="00B35CFE">
              <w:t xml:space="preserve"> available in provided date range</w:t>
            </w:r>
          </w:p>
          <w:p w14:paraId="3E6AE515" w14:textId="77777777" w:rsidR="00B35CFE" w:rsidRDefault="00B35CFE" w:rsidP="008D241B">
            <w:pPr>
              <w:pStyle w:val="Action"/>
              <w:numPr>
                <w:ilvl w:val="0"/>
                <w:numId w:val="10"/>
              </w:numPr>
            </w:pPr>
            <w:r>
              <w:t>Click “Reserve” button, that will appear after choosing the room</w:t>
            </w:r>
          </w:p>
          <w:p w14:paraId="129D3E25" w14:textId="27D737E2" w:rsidR="00B35CFE" w:rsidRPr="00BE3F8B" w:rsidRDefault="00B35CFE" w:rsidP="008D241B">
            <w:pPr>
              <w:pStyle w:val="Action"/>
              <w:numPr>
                <w:ilvl w:val="0"/>
                <w:numId w:val="10"/>
              </w:numPr>
            </w:pPr>
            <w:r>
              <w:t>Click “OK” on “Reservation Complete” popup window</w:t>
            </w:r>
          </w:p>
        </w:tc>
      </w:tr>
      <w:tr w:rsidR="00E2129A" w:rsidRPr="000B5F1D" w14:paraId="76DC1DED" w14:textId="77777777" w:rsidTr="00FB161B">
        <w:trPr>
          <w:trHeight w:val="454"/>
        </w:trPr>
        <w:tc>
          <w:tcPr>
            <w:tcW w:w="982" w:type="pct"/>
          </w:tcPr>
          <w:p w14:paraId="1D6B2F98" w14:textId="77777777" w:rsidR="00E2129A" w:rsidRPr="003214C3" w:rsidRDefault="00E2129A" w:rsidP="00FB161B">
            <w:pPr>
              <w:rPr>
                <w:lang w:val="en-US"/>
              </w:rPr>
            </w:pPr>
            <w:r w:rsidRPr="003214C3">
              <w:rPr>
                <w:lang w:val="en-US"/>
              </w:rPr>
              <w:t>Cleanup</w:t>
            </w:r>
          </w:p>
        </w:tc>
        <w:tc>
          <w:tcPr>
            <w:tcW w:w="117" w:type="pct"/>
          </w:tcPr>
          <w:p w14:paraId="340DAD04" w14:textId="77777777" w:rsidR="00E2129A" w:rsidRPr="003214C3" w:rsidRDefault="00E2129A" w:rsidP="00FB161B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0BB34148" w14:textId="0A714AEE" w:rsidR="00E2129A" w:rsidRPr="000B5F1D" w:rsidRDefault="00B35CFE" w:rsidP="00FB161B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Close </w:t>
            </w:r>
            <w:r>
              <w:t xml:space="preserve">Reservation </w:t>
            </w:r>
            <w:r>
              <w:rPr>
                <w:rFonts w:eastAsia="Arial Unicode MS"/>
              </w:rPr>
              <w:t>window, close Welcome window.</w:t>
            </w:r>
          </w:p>
        </w:tc>
      </w:tr>
    </w:tbl>
    <w:p w14:paraId="7BF4FA6B" w14:textId="77777777" w:rsidR="00211E1D" w:rsidRDefault="00211E1D" w:rsidP="00283471"/>
    <w:tbl>
      <w:tblPr>
        <w:tblW w:w="48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66"/>
        <w:gridCol w:w="294"/>
        <w:gridCol w:w="9799"/>
      </w:tblGrid>
      <w:tr w:rsidR="00B35CFE" w:rsidRPr="00E01AD4" w14:paraId="5FBD91D0" w14:textId="77777777" w:rsidTr="00FB161B">
        <w:trPr>
          <w:trHeight w:val="454"/>
        </w:trPr>
        <w:tc>
          <w:tcPr>
            <w:tcW w:w="982" w:type="pct"/>
          </w:tcPr>
          <w:p w14:paraId="34CFBEF9" w14:textId="77777777" w:rsidR="00B35CFE" w:rsidRPr="00E01AD4" w:rsidRDefault="00B35CFE" w:rsidP="00FB161B">
            <w:pPr>
              <w:rPr>
                <w:b/>
                <w:lang w:val="en-US"/>
              </w:rPr>
            </w:pPr>
            <w:r w:rsidRPr="00E01AD4">
              <w:rPr>
                <w:b/>
                <w:lang w:val="en-US"/>
              </w:rPr>
              <w:t>TC ID</w:t>
            </w:r>
          </w:p>
        </w:tc>
        <w:tc>
          <w:tcPr>
            <w:tcW w:w="117" w:type="pct"/>
          </w:tcPr>
          <w:p w14:paraId="20DE3828" w14:textId="77777777" w:rsidR="00B35CFE" w:rsidRPr="00E01AD4" w:rsidRDefault="00B35CFE" w:rsidP="00FB161B">
            <w:pPr>
              <w:rPr>
                <w:b/>
                <w:lang w:val="en-US"/>
              </w:rPr>
            </w:pPr>
            <w:r w:rsidRPr="00E01AD4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081D1BBB" w14:textId="7B57E35C" w:rsidR="00B35CFE" w:rsidRPr="00E01AD4" w:rsidRDefault="00B35CFE" w:rsidP="00FB161B">
            <w:pPr>
              <w:spacing w:line="360" w:lineRule="auto"/>
              <w:rPr>
                <w:b/>
                <w:lang w:val="en-US"/>
              </w:rPr>
            </w:pPr>
            <w:r>
              <w:rPr>
                <w:b/>
              </w:rPr>
              <w:t>HRS.MA</w:t>
            </w:r>
            <w:r w:rsidRPr="00E01AD4">
              <w:rPr>
                <w:b/>
              </w:rPr>
              <w:t>.fn.</w:t>
            </w:r>
            <w:r w:rsidR="00A91B3B">
              <w:rPr>
                <w:b/>
              </w:rPr>
              <w:t>12</w:t>
            </w:r>
          </w:p>
        </w:tc>
      </w:tr>
      <w:tr w:rsidR="00B35CFE" w:rsidRPr="001E3884" w14:paraId="2E494B49" w14:textId="77777777" w:rsidTr="00FB161B">
        <w:trPr>
          <w:trHeight w:val="454"/>
        </w:trPr>
        <w:tc>
          <w:tcPr>
            <w:tcW w:w="982" w:type="pct"/>
          </w:tcPr>
          <w:p w14:paraId="068FB597" w14:textId="77777777" w:rsidR="00B35CFE" w:rsidRPr="003214C3" w:rsidRDefault="00B35CFE" w:rsidP="00B35CFE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17" w:type="pct"/>
          </w:tcPr>
          <w:p w14:paraId="5236158E" w14:textId="77777777" w:rsidR="00B35CFE" w:rsidRPr="003214C3" w:rsidRDefault="00B35CFE" w:rsidP="00B35CFE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7FE5CF29" w14:textId="7CFA2645" w:rsidR="00B35CFE" w:rsidRPr="001E3884" w:rsidRDefault="00B35CFE" w:rsidP="00B35CFE">
            <w:r>
              <w:t>Create a reservation of room. There are no available rooms on the desired date.</w:t>
            </w:r>
          </w:p>
        </w:tc>
      </w:tr>
      <w:tr w:rsidR="00B35CFE" w:rsidRPr="003214C3" w14:paraId="66D76E02" w14:textId="77777777" w:rsidTr="00FB161B">
        <w:trPr>
          <w:trHeight w:val="454"/>
        </w:trPr>
        <w:tc>
          <w:tcPr>
            <w:tcW w:w="982" w:type="pct"/>
          </w:tcPr>
          <w:p w14:paraId="4CD9FEDE" w14:textId="77777777" w:rsidR="00B35CFE" w:rsidRPr="003214C3" w:rsidRDefault="00B35CFE" w:rsidP="00B35CFE">
            <w:pPr>
              <w:rPr>
                <w:lang w:val="en-US"/>
              </w:rPr>
            </w:pPr>
            <w:r w:rsidRPr="003214C3">
              <w:rPr>
                <w:lang w:val="en-US"/>
              </w:rPr>
              <w:t>Requirements</w:t>
            </w:r>
          </w:p>
        </w:tc>
        <w:tc>
          <w:tcPr>
            <w:tcW w:w="117" w:type="pct"/>
          </w:tcPr>
          <w:p w14:paraId="62137233" w14:textId="77777777" w:rsidR="00B35CFE" w:rsidRPr="003214C3" w:rsidRDefault="00B35CFE" w:rsidP="00B35CFE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1F10E96B" w14:textId="77777777" w:rsidR="00B35CFE" w:rsidRPr="003214C3" w:rsidRDefault="00B35CFE" w:rsidP="00B35CFE">
            <w:pPr>
              <w:rPr>
                <w:lang w:val="en-US"/>
              </w:rPr>
            </w:pPr>
            <w:r>
              <w:rPr>
                <w:lang w:val="en-US"/>
              </w:rPr>
              <w:t xml:space="preserve">UC2 </w:t>
            </w:r>
            <w:r w:rsidRPr="00E2129A">
              <w:rPr>
                <w:bCs/>
              </w:rPr>
              <w:t>Manage Reservation of Room</w:t>
            </w:r>
          </w:p>
        </w:tc>
      </w:tr>
      <w:tr w:rsidR="00B35CFE" w:rsidRPr="003214C3" w14:paraId="4E298476" w14:textId="77777777" w:rsidTr="00FB161B">
        <w:trPr>
          <w:trHeight w:val="454"/>
        </w:trPr>
        <w:tc>
          <w:tcPr>
            <w:tcW w:w="982" w:type="pct"/>
          </w:tcPr>
          <w:p w14:paraId="71A42F25" w14:textId="77777777" w:rsidR="00B35CFE" w:rsidRPr="003214C3" w:rsidRDefault="00B35CFE" w:rsidP="00B35CFE">
            <w:pPr>
              <w:rPr>
                <w:lang w:val="en-US"/>
              </w:rPr>
            </w:pPr>
            <w:r w:rsidRPr="003214C3">
              <w:rPr>
                <w:lang w:val="en-US"/>
              </w:rPr>
              <w:t>Priority</w:t>
            </w:r>
          </w:p>
        </w:tc>
        <w:tc>
          <w:tcPr>
            <w:tcW w:w="117" w:type="pct"/>
          </w:tcPr>
          <w:p w14:paraId="42B19846" w14:textId="77777777" w:rsidR="00B35CFE" w:rsidRPr="003214C3" w:rsidRDefault="00B35CFE" w:rsidP="00B35CFE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322B9CC2" w14:textId="77777777" w:rsidR="00B35CFE" w:rsidRPr="003214C3" w:rsidRDefault="00B35CFE" w:rsidP="00B35CFE">
            <w:pPr>
              <w:rPr>
                <w:lang w:val="en-US"/>
              </w:rPr>
            </w:pPr>
            <w:r w:rsidRPr="003214C3">
              <w:rPr>
                <w:lang w:val="en-US"/>
              </w:rPr>
              <w:t>High</w:t>
            </w:r>
          </w:p>
        </w:tc>
      </w:tr>
      <w:tr w:rsidR="00B35CFE" w:rsidRPr="003214C3" w14:paraId="1AB34F1F" w14:textId="77777777" w:rsidTr="00FB161B">
        <w:trPr>
          <w:trHeight w:val="454"/>
        </w:trPr>
        <w:tc>
          <w:tcPr>
            <w:tcW w:w="982" w:type="pct"/>
          </w:tcPr>
          <w:p w14:paraId="29CB6F5F" w14:textId="77777777" w:rsidR="00B35CFE" w:rsidRPr="003214C3" w:rsidRDefault="00B35CFE" w:rsidP="00B35CFE">
            <w:pPr>
              <w:rPr>
                <w:lang w:val="en-US"/>
              </w:rPr>
            </w:pPr>
            <w:r w:rsidRPr="003214C3">
              <w:rPr>
                <w:lang w:val="en-US"/>
              </w:rPr>
              <w:t>Category</w:t>
            </w:r>
          </w:p>
        </w:tc>
        <w:tc>
          <w:tcPr>
            <w:tcW w:w="117" w:type="pct"/>
          </w:tcPr>
          <w:p w14:paraId="7C7C5471" w14:textId="77777777" w:rsidR="00B35CFE" w:rsidRPr="003214C3" w:rsidRDefault="00B35CFE" w:rsidP="00B35CFE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48C07773" w14:textId="77777777" w:rsidR="00B35CFE" w:rsidRPr="003214C3" w:rsidRDefault="00B35CFE" w:rsidP="00B35CFE">
            <w:pPr>
              <w:rPr>
                <w:lang w:val="en-US"/>
              </w:rPr>
            </w:pPr>
            <w:r w:rsidRPr="003214C3">
              <w:rPr>
                <w:lang w:val="en-US"/>
              </w:rPr>
              <w:t>Acceptance</w:t>
            </w:r>
          </w:p>
        </w:tc>
      </w:tr>
      <w:tr w:rsidR="00B35CFE" w:rsidRPr="003214C3" w14:paraId="405ABE2E" w14:textId="77777777" w:rsidTr="00FB161B">
        <w:trPr>
          <w:trHeight w:val="454"/>
        </w:trPr>
        <w:tc>
          <w:tcPr>
            <w:tcW w:w="982" w:type="pct"/>
          </w:tcPr>
          <w:p w14:paraId="6BEF11A8" w14:textId="77777777" w:rsidR="00B35CFE" w:rsidRPr="003214C3" w:rsidRDefault="00B35CFE" w:rsidP="00B35CFE">
            <w:pPr>
              <w:rPr>
                <w:lang w:val="en-US"/>
              </w:rPr>
            </w:pPr>
            <w:r w:rsidRPr="003214C3">
              <w:rPr>
                <w:lang w:val="en-US"/>
              </w:rPr>
              <w:t>Est. Time Needed</w:t>
            </w:r>
          </w:p>
        </w:tc>
        <w:tc>
          <w:tcPr>
            <w:tcW w:w="117" w:type="pct"/>
          </w:tcPr>
          <w:p w14:paraId="4D85391D" w14:textId="77777777" w:rsidR="00B35CFE" w:rsidRPr="003214C3" w:rsidRDefault="00B35CFE" w:rsidP="00B35CFE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0AECFAB6" w14:textId="77777777" w:rsidR="00B35CFE" w:rsidRPr="003214C3" w:rsidRDefault="00B35CFE" w:rsidP="00B35CF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Pr="003214C3">
              <w:rPr>
                <w:lang w:val="en-US"/>
              </w:rPr>
              <w:t xml:space="preserve"> Minutes</w:t>
            </w:r>
          </w:p>
        </w:tc>
      </w:tr>
      <w:tr w:rsidR="00B35CFE" w:rsidRPr="003214C3" w14:paraId="0EEDD67C" w14:textId="77777777" w:rsidTr="00FB161B">
        <w:trPr>
          <w:trHeight w:val="454"/>
        </w:trPr>
        <w:tc>
          <w:tcPr>
            <w:tcW w:w="982" w:type="pct"/>
          </w:tcPr>
          <w:p w14:paraId="743ECF09" w14:textId="77777777" w:rsidR="00B35CFE" w:rsidRPr="003214C3" w:rsidRDefault="00B35CFE" w:rsidP="00B35CFE">
            <w:pPr>
              <w:rPr>
                <w:lang w:val="en-US"/>
              </w:rPr>
            </w:pPr>
            <w:r>
              <w:rPr>
                <w:lang w:val="en-US"/>
              </w:rPr>
              <w:t>Data Required</w:t>
            </w:r>
          </w:p>
        </w:tc>
        <w:tc>
          <w:tcPr>
            <w:tcW w:w="117" w:type="pct"/>
          </w:tcPr>
          <w:p w14:paraId="289994CA" w14:textId="77777777" w:rsidR="00B35CFE" w:rsidRPr="003214C3" w:rsidRDefault="00B35CFE" w:rsidP="00B35CFE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26EDE16D" w14:textId="77777777" w:rsidR="00B35CFE" w:rsidRPr="003214C3" w:rsidRDefault="00B35CFE" w:rsidP="00B35CFE">
            <w:pPr>
              <w:rPr>
                <w:lang w:val="en-US"/>
              </w:rPr>
            </w:pPr>
            <w:r>
              <w:t>A valid user id(admin) and password(admin) recorded in the database.</w:t>
            </w:r>
            <w:r w:rsidRPr="003214C3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</w:tr>
      <w:tr w:rsidR="00B35CFE" w:rsidRPr="003214C3" w14:paraId="3A9CE705" w14:textId="77777777" w:rsidTr="00FB161B">
        <w:trPr>
          <w:trHeight w:val="454"/>
        </w:trPr>
        <w:tc>
          <w:tcPr>
            <w:tcW w:w="982" w:type="pct"/>
          </w:tcPr>
          <w:p w14:paraId="554A1C40" w14:textId="77777777" w:rsidR="00B35CFE" w:rsidRPr="003214C3" w:rsidRDefault="00B35CFE" w:rsidP="00B35CFE">
            <w:pPr>
              <w:rPr>
                <w:lang w:val="en-US"/>
              </w:rPr>
            </w:pPr>
            <w:r>
              <w:rPr>
                <w:lang w:val="en-US"/>
              </w:rPr>
              <w:t>Precondition</w:t>
            </w:r>
          </w:p>
        </w:tc>
        <w:tc>
          <w:tcPr>
            <w:tcW w:w="117" w:type="pct"/>
          </w:tcPr>
          <w:p w14:paraId="172AAEDA" w14:textId="77777777" w:rsidR="00B35CFE" w:rsidRPr="003214C3" w:rsidRDefault="00B35CFE" w:rsidP="00B35CFE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5B828E60" w14:textId="77777777" w:rsidR="00B35CFE" w:rsidRPr="003214C3" w:rsidRDefault="00B35CFE" w:rsidP="00B35CFE">
            <w:pPr>
              <w:rPr>
                <w:lang w:val="en-US"/>
              </w:rPr>
            </w:pPr>
            <w:r w:rsidRPr="003214C3">
              <w:rPr>
                <w:lang w:val="en-US"/>
              </w:rPr>
              <w:t>Test env</w:t>
            </w:r>
            <w:r>
              <w:rPr>
                <w:lang w:val="en-US"/>
              </w:rPr>
              <w:t xml:space="preserve">ironment should be ready and </w:t>
            </w:r>
            <w:r w:rsidRPr="003214C3">
              <w:rPr>
                <w:lang w:val="en-US"/>
              </w:rPr>
              <w:t xml:space="preserve">application should be accessible. A suitable </w:t>
            </w:r>
            <w:r w:rsidRPr="00BE3F8B">
              <w:t xml:space="preserve">user name </w:t>
            </w:r>
            <w:r>
              <w:t xml:space="preserve">and password </w:t>
            </w:r>
            <w:r w:rsidRPr="00BE3F8B">
              <w:t>should be given to the tester.</w:t>
            </w:r>
            <w:r>
              <w:t xml:space="preserve"> </w:t>
            </w:r>
          </w:p>
        </w:tc>
      </w:tr>
      <w:tr w:rsidR="00B35CFE" w:rsidRPr="003214C3" w14:paraId="71C7F418" w14:textId="77777777" w:rsidTr="00FB161B">
        <w:trPr>
          <w:trHeight w:val="454"/>
        </w:trPr>
        <w:tc>
          <w:tcPr>
            <w:tcW w:w="982" w:type="pct"/>
          </w:tcPr>
          <w:p w14:paraId="3057851B" w14:textId="77777777" w:rsidR="00B35CFE" w:rsidRDefault="00B35CFE" w:rsidP="00B35CFE">
            <w:pPr>
              <w:rPr>
                <w:lang w:val="en-US"/>
              </w:rPr>
            </w:pPr>
            <w:r>
              <w:rPr>
                <w:lang w:val="en-US"/>
              </w:rPr>
              <w:t>Postcondition</w:t>
            </w:r>
          </w:p>
        </w:tc>
        <w:tc>
          <w:tcPr>
            <w:tcW w:w="117" w:type="pct"/>
          </w:tcPr>
          <w:p w14:paraId="289A31EE" w14:textId="77777777" w:rsidR="00B35CFE" w:rsidRPr="003214C3" w:rsidRDefault="00B35CFE" w:rsidP="00B35CF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3E7A3820" w14:textId="1DFF846A" w:rsidR="00B35CFE" w:rsidRPr="003214C3" w:rsidRDefault="00B35CFE" w:rsidP="00B35CFE">
            <w:pPr>
              <w:rPr>
                <w:lang w:val="en-US"/>
              </w:rPr>
            </w:pPr>
            <w:r>
              <w:rPr>
                <w:lang w:val="en-US"/>
              </w:rPr>
              <w:t xml:space="preserve">Messages in console, stating that the entry card was assigned to the username and reservation of the chosen room as created for the stated dates (from today, until checkout date) </w:t>
            </w:r>
          </w:p>
        </w:tc>
      </w:tr>
      <w:tr w:rsidR="00B35CFE" w:rsidRPr="00BE3F8B" w14:paraId="03FB95CC" w14:textId="77777777" w:rsidTr="00FB161B">
        <w:trPr>
          <w:trHeight w:val="454"/>
        </w:trPr>
        <w:tc>
          <w:tcPr>
            <w:tcW w:w="982" w:type="pct"/>
          </w:tcPr>
          <w:p w14:paraId="1EEC4012" w14:textId="77777777" w:rsidR="00B35CFE" w:rsidRPr="003214C3" w:rsidRDefault="00B35CFE" w:rsidP="00B35CFE">
            <w:pPr>
              <w:rPr>
                <w:lang w:val="en-US"/>
              </w:rPr>
            </w:pPr>
            <w:r w:rsidRPr="003214C3">
              <w:rPr>
                <w:lang w:val="en-US"/>
              </w:rPr>
              <w:t>Procedure</w:t>
            </w:r>
          </w:p>
        </w:tc>
        <w:tc>
          <w:tcPr>
            <w:tcW w:w="117" w:type="pct"/>
          </w:tcPr>
          <w:p w14:paraId="6862B60C" w14:textId="77777777" w:rsidR="00B35CFE" w:rsidRPr="003214C3" w:rsidRDefault="00B35CFE" w:rsidP="00B35CFE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2DEEDD73" w14:textId="77777777" w:rsidR="00B35CFE" w:rsidRDefault="00B35CFE" w:rsidP="008D241B">
            <w:pPr>
              <w:pStyle w:val="Action"/>
              <w:numPr>
                <w:ilvl w:val="0"/>
                <w:numId w:val="11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Start Hotel Reservation System.</w:t>
            </w:r>
          </w:p>
          <w:p w14:paraId="3FB25E9E" w14:textId="77777777" w:rsidR="00B35CFE" w:rsidRDefault="00B35CFE" w:rsidP="008D241B">
            <w:pPr>
              <w:pStyle w:val="Action"/>
              <w:numPr>
                <w:ilvl w:val="0"/>
                <w:numId w:val="11"/>
              </w:numPr>
            </w:pPr>
            <w:r w:rsidRPr="00BE5FB7">
              <w:t xml:space="preserve">Enter the </w:t>
            </w:r>
            <w:r>
              <w:t>in</w:t>
            </w:r>
            <w:r w:rsidRPr="00BE5FB7">
              <w:t xml:space="preserve">valid </w:t>
            </w:r>
            <w:r>
              <w:t xml:space="preserve">user </w:t>
            </w:r>
            <w:r w:rsidRPr="00BE5FB7">
              <w:t>id</w:t>
            </w:r>
            <w:r>
              <w:t>(admin)</w:t>
            </w:r>
            <w:r w:rsidRPr="00BE5FB7">
              <w:t xml:space="preserve"> and </w:t>
            </w:r>
            <w:r>
              <w:t xml:space="preserve">valid </w:t>
            </w:r>
            <w:r w:rsidRPr="00BE5FB7">
              <w:t>password</w:t>
            </w:r>
            <w:r>
              <w:t>(admin)</w:t>
            </w:r>
            <w:r w:rsidRPr="00BE5FB7">
              <w:t xml:space="preserve"> into the corresponding fields</w:t>
            </w:r>
            <w:r>
              <w:t>.</w:t>
            </w:r>
          </w:p>
          <w:p w14:paraId="38E4A512" w14:textId="77777777" w:rsidR="00B35CFE" w:rsidRDefault="00B35CFE" w:rsidP="008D241B">
            <w:pPr>
              <w:pStyle w:val="Action"/>
              <w:numPr>
                <w:ilvl w:val="0"/>
                <w:numId w:val="11"/>
              </w:numPr>
            </w:pPr>
            <w:r>
              <w:t>Click on the “LOGIN” button.</w:t>
            </w:r>
          </w:p>
          <w:p w14:paraId="369D7CEE" w14:textId="77777777" w:rsidR="00B35CFE" w:rsidRDefault="00B35CFE" w:rsidP="008D241B">
            <w:pPr>
              <w:pStyle w:val="Action"/>
              <w:numPr>
                <w:ilvl w:val="0"/>
                <w:numId w:val="11"/>
              </w:numPr>
            </w:pPr>
            <w:r>
              <w:t>Click “OK” button on the “Credentials being checked” popup window.</w:t>
            </w:r>
          </w:p>
          <w:p w14:paraId="52CE84AF" w14:textId="77777777" w:rsidR="00B35CFE" w:rsidRDefault="00B35CFE" w:rsidP="008D241B">
            <w:pPr>
              <w:pStyle w:val="Action"/>
              <w:numPr>
                <w:ilvl w:val="0"/>
                <w:numId w:val="11"/>
              </w:numPr>
            </w:pPr>
            <w:r>
              <w:t>On the Welcome page click the button “Start reservation”</w:t>
            </w:r>
          </w:p>
          <w:p w14:paraId="57C51FB0" w14:textId="10A098E4" w:rsidR="00B35CFE" w:rsidRDefault="00B35CFE" w:rsidP="008D241B">
            <w:pPr>
              <w:pStyle w:val="Action"/>
              <w:numPr>
                <w:ilvl w:val="0"/>
                <w:numId w:val="11"/>
              </w:numPr>
            </w:pPr>
            <w:r>
              <w:t>Enter your checkout date (11/5/2021) in the text field in the format “dd/mm/yyyy”.</w:t>
            </w:r>
          </w:p>
          <w:p w14:paraId="4926BD80" w14:textId="77777777" w:rsidR="00BF5549" w:rsidRDefault="00BF5549" w:rsidP="008D241B">
            <w:pPr>
              <w:pStyle w:val="Action"/>
              <w:numPr>
                <w:ilvl w:val="0"/>
                <w:numId w:val="11"/>
              </w:numPr>
            </w:pPr>
            <w:r>
              <w:t>Popup window will appear with notification “</w:t>
            </w:r>
            <w:r w:rsidRPr="00BF5549">
              <w:rPr>
                <w:lang w:val="en-GB"/>
              </w:rPr>
              <w:t>There are no available rooms for specified dates. Please, choose another date range</w:t>
            </w:r>
            <w:r>
              <w:t>”</w:t>
            </w:r>
          </w:p>
          <w:p w14:paraId="3BC4B25E" w14:textId="49A1BA33" w:rsidR="00BF5549" w:rsidRPr="00BE3F8B" w:rsidRDefault="00BF5549" w:rsidP="008D241B">
            <w:pPr>
              <w:pStyle w:val="Action"/>
              <w:numPr>
                <w:ilvl w:val="0"/>
                <w:numId w:val="11"/>
              </w:numPr>
            </w:pPr>
            <w:r>
              <w:t xml:space="preserve">Click “OK” and return to the </w:t>
            </w:r>
            <w:r w:rsidR="00540CC1">
              <w:t>reservation window</w:t>
            </w:r>
          </w:p>
        </w:tc>
      </w:tr>
      <w:tr w:rsidR="00B35CFE" w:rsidRPr="000B5F1D" w14:paraId="1EA2B496" w14:textId="77777777" w:rsidTr="00FB161B">
        <w:trPr>
          <w:trHeight w:val="454"/>
        </w:trPr>
        <w:tc>
          <w:tcPr>
            <w:tcW w:w="982" w:type="pct"/>
          </w:tcPr>
          <w:p w14:paraId="65AE57D3" w14:textId="77777777" w:rsidR="00B35CFE" w:rsidRPr="003214C3" w:rsidRDefault="00B35CFE" w:rsidP="00B35CFE">
            <w:pPr>
              <w:rPr>
                <w:lang w:val="en-US"/>
              </w:rPr>
            </w:pPr>
            <w:r w:rsidRPr="003214C3">
              <w:rPr>
                <w:lang w:val="en-US"/>
              </w:rPr>
              <w:t>Cleanup</w:t>
            </w:r>
          </w:p>
        </w:tc>
        <w:tc>
          <w:tcPr>
            <w:tcW w:w="117" w:type="pct"/>
          </w:tcPr>
          <w:p w14:paraId="6C6C13A4" w14:textId="77777777" w:rsidR="00B35CFE" w:rsidRPr="003214C3" w:rsidRDefault="00B35CFE" w:rsidP="00B35CFE">
            <w:pPr>
              <w:rPr>
                <w:b/>
                <w:lang w:val="en-US"/>
              </w:rPr>
            </w:pPr>
            <w:r w:rsidRPr="003214C3">
              <w:rPr>
                <w:b/>
                <w:lang w:val="en-US"/>
              </w:rPr>
              <w:t>:</w:t>
            </w:r>
          </w:p>
        </w:tc>
        <w:tc>
          <w:tcPr>
            <w:tcW w:w="3901" w:type="pct"/>
          </w:tcPr>
          <w:p w14:paraId="093A5A31" w14:textId="77777777" w:rsidR="00B35CFE" w:rsidRPr="000B5F1D" w:rsidRDefault="00B35CFE" w:rsidP="00B35CF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Close </w:t>
            </w:r>
            <w:r>
              <w:t xml:space="preserve">Reservation </w:t>
            </w:r>
            <w:r>
              <w:rPr>
                <w:rFonts w:eastAsia="Arial Unicode MS"/>
              </w:rPr>
              <w:t>window, close Welcome window.</w:t>
            </w:r>
          </w:p>
        </w:tc>
      </w:tr>
    </w:tbl>
    <w:p w14:paraId="09F91CBA" w14:textId="77777777" w:rsidR="00B35CFE" w:rsidRPr="00283471" w:rsidRDefault="00B35CFE" w:rsidP="00283471"/>
    <w:sectPr w:rsidR="00B35CFE" w:rsidRPr="00283471">
      <w:headerReference w:type="default" r:id="rId7"/>
      <w:footerReference w:type="even" r:id="rId8"/>
      <w:footerReference w:type="default" r:id="rId9"/>
      <w:type w:val="continuous"/>
      <w:pgSz w:w="15840" w:h="12240" w:orient="landscape" w:code="1"/>
      <w:pgMar w:top="1440" w:right="1440" w:bottom="1440" w:left="1440" w:header="720" w:footer="72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46F2E3" w14:textId="77777777" w:rsidR="00573674" w:rsidRDefault="00573674">
      <w:r>
        <w:separator/>
      </w:r>
    </w:p>
  </w:endnote>
  <w:endnote w:type="continuationSeparator" w:id="0">
    <w:p w14:paraId="686527FE" w14:textId="77777777" w:rsidR="00573674" w:rsidRDefault="00573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Geneva">
    <w:altName w:val="Geneva"/>
    <w:charset w:val="00"/>
    <w:family w:val="swiss"/>
    <w:pitch w:val="variable"/>
    <w:sig w:usb0="E00002FF" w:usb1="5200205F" w:usb2="00A0C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Times New (W1)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D5A215" w14:textId="77777777" w:rsidR="00B468D4" w:rsidRDefault="00B468D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8B7B38E" w14:textId="77777777" w:rsidR="00B468D4" w:rsidRDefault="00B468D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16AE6B" w14:textId="77777777" w:rsidR="00B468D4" w:rsidRDefault="00B42548" w:rsidP="00B42548">
    <w:pPr>
      <w:jc w:val="right"/>
    </w:pPr>
    <w:r w:rsidRPr="00B42548">
      <w:rPr>
        <w:sz w:val="20"/>
      </w:rPr>
      <w:t xml:space="preserve">Page </w:t>
    </w:r>
    <w:r w:rsidRPr="00B42548">
      <w:rPr>
        <w:sz w:val="20"/>
      </w:rPr>
      <w:fldChar w:fldCharType="begin"/>
    </w:r>
    <w:r w:rsidRPr="00B42548">
      <w:rPr>
        <w:sz w:val="20"/>
      </w:rPr>
      <w:instrText xml:space="preserve"> PAGE </w:instrText>
    </w:r>
    <w:r w:rsidRPr="00B42548">
      <w:rPr>
        <w:sz w:val="20"/>
      </w:rPr>
      <w:fldChar w:fldCharType="separate"/>
    </w:r>
    <w:r w:rsidR="00B80E38">
      <w:rPr>
        <w:noProof/>
        <w:sz w:val="20"/>
      </w:rPr>
      <w:t>5</w:t>
    </w:r>
    <w:r w:rsidRPr="00B42548">
      <w:rPr>
        <w:sz w:val="20"/>
      </w:rPr>
      <w:fldChar w:fldCharType="end"/>
    </w:r>
    <w:r w:rsidRPr="00B42548">
      <w:rPr>
        <w:sz w:val="20"/>
      </w:rPr>
      <w:t xml:space="preserve"> of </w:t>
    </w:r>
    <w:r w:rsidRPr="00B42548">
      <w:rPr>
        <w:sz w:val="20"/>
      </w:rPr>
      <w:fldChar w:fldCharType="begin"/>
    </w:r>
    <w:r w:rsidRPr="00B42548">
      <w:rPr>
        <w:sz w:val="20"/>
      </w:rPr>
      <w:instrText xml:space="preserve"> NUMPAGES </w:instrText>
    </w:r>
    <w:r w:rsidRPr="00B42548">
      <w:rPr>
        <w:sz w:val="20"/>
      </w:rPr>
      <w:fldChar w:fldCharType="separate"/>
    </w:r>
    <w:r w:rsidR="00B80E38">
      <w:rPr>
        <w:noProof/>
        <w:sz w:val="20"/>
      </w:rPr>
      <w:t>5</w:t>
    </w:r>
    <w:r w:rsidRPr="00B42548">
      <w:rPr>
        <w:sz w:val="20"/>
      </w:rPr>
      <w:fldChar w:fldCharType="end"/>
    </w:r>
    <w:r w:rsidR="00B468D4"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D7843B" w14:textId="77777777" w:rsidR="00573674" w:rsidRDefault="00573674">
      <w:r>
        <w:separator/>
      </w:r>
    </w:p>
  </w:footnote>
  <w:footnote w:type="continuationSeparator" w:id="0">
    <w:p w14:paraId="28F7F67A" w14:textId="77777777" w:rsidR="00573674" w:rsidRDefault="005736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283471" w14:paraId="62D7BE30" w14:textId="77777777" w:rsidTr="00E8062A">
      <w:tc>
        <w:tcPr>
          <w:tcW w:w="6379" w:type="dxa"/>
        </w:tcPr>
        <w:p w14:paraId="0C245ECB" w14:textId="77777777" w:rsidR="00283471" w:rsidRDefault="00283471" w:rsidP="00E2129A">
          <w:pPr>
            <w:pStyle w:val="a"/>
            <w:numPr>
              <w:ilvl w:val="0"/>
              <w:numId w:val="0"/>
            </w:numPr>
          </w:pPr>
          <w:r>
            <w:t>Hotel Reservation System</w:t>
          </w:r>
        </w:p>
      </w:tc>
      <w:tc>
        <w:tcPr>
          <w:tcW w:w="3179" w:type="dxa"/>
        </w:tcPr>
        <w:p w14:paraId="6A553B7B" w14:textId="77777777" w:rsidR="00283471" w:rsidRDefault="00283471" w:rsidP="00283471">
          <w:pPr>
            <w:tabs>
              <w:tab w:val="left" w:pos="1135"/>
            </w:tabs>
            <w:spacing w:before="40"/>
            <w:ind w:right="68"/>
          </w:pPr>
          <w:r>
            <w:t>Date: 20/04/2021</w:t>
          </w:r>
        </w:p>
      </w:tc>
    </w:tr>
    <w:tr w:rsidR="00283471" w14:paraId="7CBE6343" w14:textId="77777777" w:rsidTr="00E8062A">
      <w:tc>
        <w:tcPr>
          <w:tcW w:w="6379" w:type="dxa"/>
        </w:tcPr>
        <w:p w14:paraId="09A835D8" w14:textId="77777777" w:rsidR="00283471" w:rsidRDefault="00283471" w:rsidP="00283471">
          <w:fldSimple w:instr=" TITLE  \* MERGEFORMAT ">
            <w:r>
              <w:t>Iteration 2 Test Cases</w:t>
            </w:r>
          </w:fldSimple>
          <w:r w:rsidR="00D2761A">
            <w:t xml:space="preserve"> </w:t>
          </w:r>
          <w:r>
            <w:t>(Elaboration-1)</w:t>
          </w:r>
        </w:p>
      </w:tc>
      <w:tc>
        <w:tcPr>
          <w:tcW w:w="3179" w:type="dxa"/>
        </w:tcPr>
        <w:p w14:paraId="1526635B" w14:textId="77777777" w:rsidR="00283471" w:rsidRDefault="00283471" w:rsidP="00283471">
          <w:r>
            <w:t>v1.0</w:t>
          </w:r>
        </w:p>
      </w:tc>
    </w:tr>
  </w:tbl>
  <w:p w14:paraId="2EF2ECF0" w14:textId="77777777" w:rsidR="00B468D4" w:rsidRPr="00283471" w:rsidRDefault="00B468D4" w:rsidP="002834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61BF0"/>
    <w:multiLevelType w:val="hybridMultilevel"/>
    <w:tmpl w:val="769A6682"/>
    <w:lvl w:ilvl="0" w:tplc="A872C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094DC7"/>
    <w:multiLevelType w:val="singleLevel"/>
    <w:tmpl w:val="B982229E"/>
    <w:lvl w:ilvl="0">
      <w:start w:val="1"/>
      <w:numFmt w:val="bullet"/>
      <w:pStyle w:val="Indednt"/>
      <w:lvlText w:val=""/>
      <w:legacy w:legacy="1" w:legacySpace="0" w:legacyIndent="360"/>
      <w:lvlJc w:val="left"/>
      <w:pPr>
        <w:ind w:left="1080" w:hanging="360"/>
      </w:pPr>
      <w:rPr>
        <w:rFonts w:ascii="Symbol" w:hAnsi="Symbol" w:hint="default"/>
      </w:rPr>
    </w:lvl>
  </w:abstractNum>
  <w:abstractNum w:abstractNumId="2" w15:restartNumberingAfterBreak="0">
    <w:nsid w:val="29137F02"/>
    <w:multiLevelType w:val="multilevel"/>
    <w:tmpl w:val="5988095A"/>
    <w:lvl w:ilvl="0">
      <w:start w:val="1"/>
      <w:numFmt w:val="none"/>
      <w:pStyle w:val="a"/>
      <w:lvlText w:val="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pacing w:val="0"/>
        <w:w w:val="100"/>
        <w:position w:val="0"/>
        <w:sz w:val="24"/>
      </w:rPr>
    </w:lvl>
    <w:lvl w:ilvl="1">
      <w:start w:val="1"/>
      <w:numFmt w:val="decimalZero"/>
      <w:lvlText w:val="%1.%2-"/>
      <w:lvlJc w:val="left"/>
      <w:pPr>
        <w:tabs>
          <w:tab w:val="num" w:pos="1134"/>
        </w:tabs>
        <w:ind w:left="1134" w:hanging="850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decimalZero"/>
      <w:lvlText w:val="%1.%2.%3-"/>
      <w:lvlJc w:val="left"/>
      <w:pPr>
        <w:tabs>
          <w:tab w:val="num" w:pos="1559"/>
        </w:tabs>
        <w:ind w:left="1559" w:hanging="113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lowerLetter"/>
      <w:lvlText w:val="%1.%2.%3.%4-"/>
      <w:lvlJc w:val="left"/>
      <w:pPr>
        <w:tabs>
          <w:tab w:val="num" w:pos="1843"/>
        </w:tabs>
        <w:ind w:left="1843" w:hanging="1276"/>
      </w:pPr>
      <w:rPr>
        <w:rFonts w:ascii="Arial" w:hAnsi="Arial" w:hint="default"/>
        <w:b w:val="0"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" w15:restartNumberingAfterBreak="0">
    <w:nsid w:val="39F10E31"/>
    <w:multiLevelType w:val="hybridMultilevel"/>
    <w:tmpl w:val="769A6682"/>
    <w:lvl w:ilvl="0" w:tplc="A872C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7965B8"/>
    <w:multiLevelType w:val="singleLevel"/>
    <w:tmpl w:val="2F265148"/>
    <w:lvl w:ilvl="0">
      <w:start w:val="1"/>
      <w:numFmt w:val="decimal"/>
      <w:pStyle w:val="proc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40071A31"/>
    <w:multiLevelType w:val="singleLevel"/>
    <w:tmpl w:val="B39CD984"/>
    <w:lvl w:ilvl="0">
      <w:start w:val="4"/>
      <w:numFmt w:val="decimal"/>
      <w:pStyle w:val="bu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5DF4F3F"/>
    <w:multiLevelType w:val="hybridMultilevel"/>
    <w:tmpl w:val="769A6682"/>
    <w:lvl w:ilvl="0" w:tplc="A872C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6B5B15"/>
    <w:multiLevelType w:val="hybridMultilevel"/>
    <w:tmpl w:val="769A6682"/>
    <w:lvl w:ilvl="0" w:tplc="A872C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C53748"/>
    <w:multiLevelType w:val="singleLevel"/>
    <w:tmpl w:val="1BBC797C"/>
    <w:lvl w:ilvl="0">
      <w:start w:val="1"/>
      <w:numFmt w:val="bullet"/>
      <w:pStyle w:val="d1"/>
      <w:lvlText w:val=""/>
      <w:lvlJc w:val="left"/>
      <w:pPr>
        <w:tabs>
          <w:tab w:val="num" w:pos="0"/>
        </w:tabs>
        <w:ind w:left="1880" w:hanging="360"/>
      </w:pPr>
      <w:rPr>
        <w:rFonts w:ascii="Symbol" w:hAnsi="Symbol" w:hint="default"/>
      </w:rPr>
    </w:lvl>
  </w:abstractNum>
  <w:abstractNum w:abstractNumId="9" w15:restartNumberingAfterBreak="0">
    <w:nsid w:val="500B73A7"/>
    <w:multiLevelType w:val="hybridMultilevel"/>
    <w:tmpl w:val="769A6682"/>
    <w:lvl w:ilvl="0" w:tplc="A872C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531C13"/>
    <w:multiLevelType w:val="hybridMultilevel"/>
    <w:tmpl w:val="C28851D6"/>
    <w:lvl w:ilvl="0" w:tplc="63E85914">
      <w:start w:val="1"/>
      <w:numFmt w:val="decimalZero"/>
      <w:pStyle w:val="Action"/>
      <w:lvlText w:val="[A%1] 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C1B4F23"/>
    <w:multiLevelType w:val="singleLevel"/>
    <w:tmpl w:val="FD1471C0"/>
    <w:lvl w:ilvl="0">
      <w:start w:val="1"/>
      <w:numFmt w:val="bullet"/>
      <w:pStyle w:val="bu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effect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2" w15:restartNumberingAfterBreak="0">
    <w:nsid w:val="6894494F"/>
    <w:multiLevelType w:val="hybridMultilevel"/>
    <w:tmpl w:val="769A6682"/>
    <w:lvl w:ilvl="0" w:tplc="A872C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BA5B9C"/>
    <w:multiLevelType w:val="hybridMultilevel"/>
    <w:tmpl w:val="769A6682"/>
    <w:lvl w:ilvl="0" w:tplc="A872C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6C7B30"/>
    <w:multiLevelType w:val="hybridMultilevel"/>
    <w:tmpl w:val="769A6682"/>
    <w:lvl w:ilvl="0" w:tplc="A872C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C507C7"/>
    <w:multiLevelType w:val="hybridMultilevel"/>
    <w:tmpl w:val="769A6682"/>
    <w:lvl w:ilvl="0" w:tplc="A872C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11190A"/>
    <w:multiLevelType w:val="hybridMultilevel"/>
    <w:tmpl w:val="769A6682"/>
    <w:lvl w:ilvl="0" w:tplc="A872C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997D7F"/>
    <w:multiLevelType w:val="hybridMultilevel"/>
    <w:tmpl w:val="769A6682"/>
    <w:lvl w:ilvl="0" w:tplc="A872C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A03F41"/>
    <w:multiLevelType w:val="hybridMultilevel"/>
    <w:tmpl w:val="769A6682"/>
    <w:lvl w:ilvl="0" w:tplc="A872C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4"/>
  </w:num>
  <w:num w:numId="5">
    <w:abstractNumId w:val="11"/>
  </w:num>
  <w:num w:numId="6">
    <w:abstractNumId w:val="2"/>
  </w:num>
  <w:num w:numId="7">
    <w:abstractNumId w:val="10"/>
  </w:num>
  <w:num w:numId="8">
    <w:abstractNumId w:val="18"/>
  </w:num>
  <w:num w:numId="9">
    <w:abstractNumId w:val="14"/>
  </w:num>
  <w:num w:numId="10">
    <w:abstractNumId w:val="3"/>
  </w:num>
  <w:num w:numId="11">
    <w:abstractNumId w:val="0"/>
  </w:num>
  <w:num w:numId="12">
    <w:abstractNumId w:val="17"/>
  </w:num>
  <w:num w:numId="13">
    <w:abstractNumId w:val="9"/>
  </w:num>
  <w:num w:numId="14">
    <w:abstractNumId w:val="6"/>
  </w:num>
  <w:num w:numId="15">
    <w:abstractNumId w:val="13"/>
  </w:num>
  <w:num w:numId="16">
    <w:abstractNumId w:val="7"/>
  </w:num>
  <w:num w:numId="17">
    <w:abstractNumId w:val="12"/>
  </w:num>
  <w:num w:numId="18">
    <w:abstractNumId w:val="16"/>
  </w:num>
  <w:num w:numId="19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2CB"/>
    <w:rsid w:val="00016C4D"/>
    <w:rsid w:val="00024113"/>
    <w:rsid w:val="000278E8"/>
    <w:rsid w:val="00036ABF"/>
    <w:rsid w:val="00037A8E"/>
    <w:rsid w:val="000449EF"/>
    <w:rsid w:val="0004651B"/>
    <w:rsid w:val="00074457"/>
    <w:rsid w:val="00090A99"/>
    <w:rsid w:val="00096482"/>
    <w:rsid w:val="000D3DA1"/>
    <w:rsid w:val="000D5952"/>
    <w:rsid w:val="000E3C24"/>
    <w:rsid w:val="000F4382"/>
    <w:rsid w:val="00127DBF"/>
    <w:rsid w:val="00154D6A"/>
    <w:rsid w:val="0015543B"/>
    <w:rsid w:val="00181694"/>
    <w:rsid w:val="0018240E"/>
    <w:rsid w:val="00192656"/>
    <w:rsid w:val="00197530"/>
    <w:rsid w:val="001A0459"/>
    <w:rsid w:val="001A6775"/>
    <w:rsid w:val="001A7865"/>
    <w:rsid w:val="001B0072"/>
    <w:rsid w:val="001B315D"/>
    <w:rsid w:val="001D00C4"/>
    <w:rsid w:val="001F01F4"/>
    <w:rsid w:val="001F6448"/>
    <w:rsid w:val="001F7C68"/>
    <w:rsid w:val="002052B0"/>
    <w:rsid w:val="00205D7F"/>
    <w:rsid w:val="00211E1D"/>
    <w:rsid w:val="00212269"/>
    <w:rsid w:val="00212A3D"/>
    <w:rsid w:val="00271060"/>
    <w:rsid w:val="00283471"/>
    <w:rsid w:val="00291668"/>
    <w:rsid w:val="002A7E47"/>
    <w:rsid w:val="002C1B7F"/>
    <w:rsid w:val="002D07CF"/>
    <w:rsid w:val="002D1D0A"/>
    <w:rsid w:val="002D7BA4"/>
    <w:rsid w:val="002E347B"/>
    <w:rsid w:val="00317678"/>
    <w:rsid w:val="00331345"/>
    <w:rsid w:val="00353537"/>
    <w:rsid w:val="00362280"/>
    <w:rsid w:val="00374830"/>
    <w:rsid w:val="00382D26"/>
    <w:rsid w:val="003910B3"/>
    <w:rsid w:val="003A25C3"/>
    <w:rsid w:val="003D2ED7"/>
    <w:rsid w:val="003E438C"/>
    <w:rsid w:val="003F1D6E"/>
    <w:rsid w:val="00434231"/>
    <w:rsid w:val="004556D8"/>
    <w:rsid w:val="0046703C"/>
    <w:rsid w:val="00492024"/>
    <w:rsid w:val="004A0610"/>
    <w:rsid w:val="004A279E"/>
    <w:rsid w:val="004A4B81"/>
    <w:rsid w:val="004A71EF"/>
    <w:rsid w:val="004D1C11"/>
    <w:rsid w:val="004E420D"/>
    <w:rsid w:val="004F4FB4"/>
    <w:rsid w:val="004F7B53"/>
    <w:rsid w:val="004F7C17"/>
    <w:rsid w:val="00520EF0"/>
    <w:rsid w:val="0052260D"/>
    <w:rsid w:val="00536681"/>
    <w:rsid w:val="00540CC1"/>
    <w:rsid w:val="00553DAD"/>
    <w:rsid w:val="005706E3"/>
    <w:rsid w:val="00573674"/>
    <w:rsid w:val="00576454"/>
    <w:rsid w:val="005B48A6"/>
    <w:rsid w:val="005E1449"/>
    <w:rsid w:val="005E2ADA"/>
    <w:rsid w:val="005F0EB8"/>
    <w:rsid w:val="00604AE4"/>
    <w:rsid w:val="00620950"/>
    <w:rsid w:val="00635CE7"/>
    <w:rsid w:val="00683635"/>
    <w:rsid w:val="006B5D41"/>
    <w:rsid w:val="006D4DE0"/>
    <w:rsid w:val="00702D6A"/>
    <w:rsid w:val="00720507"/>
    <w:rsid w:val="007275A3"/>
    <w:rsid w:val="007519EA"/>
    <w:rsid w:val="00751AF5"/>
    <w:rsid w:val="00752B41"/>
    <w:rsid w:val="00756932"/>
    <w:rsid w:val="007606FF"/>
    <w:rsid w:val="00772DAC"/>
    <w:rsid w:val="00780A9A"/>
    <w:rsid w:val="00796CD4"/>
    <w:rsid w:val="007C0EA0"/>
    <w:rsid w:val="007C41CD"/>
    <w:rsid w:val="007D644A"/>
    <w:rsid w:val="007D7134"/>
    <w:rsid w:val="00800C1D"/>
    <w:rsid w:val="00821B7F"/>
    <w:rsid w:val="00830BD8"/>
    <w:rsid w:val="00854E58"/>
    <w:rsid w:val="00857786"/>
    <w:rsid w:val="008643BB"/>
    <w:rsid w:val="0086477E"/>
    <w:rsid w:val="008725C4"/>
    <w:rsid w:val="0089205C"/>
    <w:rsid w:val="00895710"/>
    <w:rsid w:val="008A02F5"/>
    <w:rsid w:val="008D241B"/>
    <w:rsid w:val="008E5B7B"/>
    <w:rsid w:val="008F0C91"/>
    <w:rsid w:val="0090797C"/>
    <w:rsid w:val="00913D07"/>
    <w:rsid w:val="00915018"/>
    <w:rsid w:val="0091603D"/>
    <w:rsid w:val="0093214E"/>
    <w:rsid w:val="009322A3"/>
    <w:rsid w:val="0093488F"/>
    <w:rsid w:val="00981DE1"/>
    <w:rsid w:val="00983E57"/>
    <w:rsid w:val="009C06FE"/>
    <w:rsid w:val="009C4C9A"/>
    <w:rsid w:val="009D1046"/>
    <w:rsid w:val="009E2570"/>
    <w:rsid w:val="00A00C28"/>
    <w:rsid w:val="00A11301"/>
    <w:rsid w:val="00A30AD6"/>
    <w:rsid w:val="00A46037"/>
    <w:rsid w:val="00A6090E"/>
    <w:rsid w:val="00A674A0"/>
    <w:rsid w:val="00A72B6A"/>
    <w:rsid w:val="00A739C2"/>
    <w:rsid w:val="00A857E6"/>
    <w:rsid w:val="00A91B3B"/>
    <w:rsid w:val="00AB1975"/>
    <w:rsid w:val="00AB1A12"/>
    <w:rsid w:val="00AC35E1"/>
    <w:rsid w:val="00AD452D"/>
    <w:rsid w:val="00AF7603"/>
    <w:rsid w:val="00B12289"/>
    <w:rsid w:val="00B137E9"/>
    <w:rsid w:val="00B3013D"/>
    <w:rsid w:val="00B3144A"/>
    <w:rsid w:val="00B35CFE"/>
    <w:rsid w:val="00B42548"/>
    <w:rsid w:val="00B468D4"/>
    <w:rsid w:val="00B5620B"/>
    <w:rsid w:val="00B80912"/>
    <w:rsid w:val="00B80E38"/>
    <w:rsid w:val="00BA717F"/>
    <w:rsid w:val="00BC782C"/>
    <w:rsid w:val="00BD47FC"/>
    <w:rsid w:val="00BE784F"/>
    <w:rsid w:val="00BF5549"/>
    <w:rsid w:val="00C05D0A"/>
    <w:rsid w:val="00C070A0"/>
    <w:rsid w:val="00C07137"/>
    <w:rsid w:val="00C074E2"/>
    <w:rsid w:val="00C229AB"/>
    <w:rsid w:val="00C32112"/>
    <w:rsid w:val="00C3310B"/>
    <w:rsid w:val="00C34B6E"/>
    <w:rsid w:val="00C37BD4"/>
    <w:rsid w:val="00C462CB"/>
    <w:rsid w:val="00C4752B"/>
    <w:rsid w:val="00C72D88"/>
    <w:rsid w:val="00C87E36"/>
    <w:rsid w:val="00C94212"/>
    <w:rsid w:val="00CC47D2"/>
    <w:rsid w:val="00CC74EE"/>
    <w:rsid w:val="00CD6734"/>
    <w:rsid w:val="00D010AF"/>
    <w:rsid w:val="00D24817"/>
    <w:rsid w:val="00D2761A"/>
    <w:rsid w:val="00D63FFC"/>
    <w:rsid w:val="00D664F5"/>
    <w:rsid w:val="00D71228"/>
    <w:rsid w:val="00D74923"/>
    <w:rsid w:val="00D94615"/>
    <w:rsid w:val="00DA4ABE"/>
    <w:rsid w:val="00DA4AC5"/>
    <w:rsid w:val="00DA503D"/>
    <w:rsid w:val="00DB3DA8"/>
    <w:rsid w:val="00DF0CB1"/>
    <w:rsid w:val="00DF477D"/>
    <w:rsid w:val="00E11BB0"/>
    <w:rsid w:val="00E2129A"/>
    <w:rsid w:val="00E2755D"/>
    <w:rsid w:val="00E303EF"/>
    <w:rsid w:val="00E31698"/>
    <w:rsid w:val="00E334AF"/>
    <w:rsid w:val="00E34904"/>
    <w:rsid w:val="00E3603E"/>
    <w:rsid w:val="00E430D5"/>
    <w:rsid w:val="00E5553C"/>
    <w:rsid w:val="00E769D2"/>
    <w:rsid w:val="00E871F6"/>
    <w:rsid w:val="00E9165F"/>
    <w:rsid w:val="00E965BA"/>
    <w:rsid w:val="00E97890"/>
    <w:rsid w:val="00EA0747"/>
    <w:rsid w:val="00EA3832"/>
    <w:rsid w:val="00EB04C1"/>
    <w:rsid w:val="00EB45AC"/>
    <w:rsid w:val="00ED1B99"/>
    <w:rsid w:val="00EE05CC"/>
    <w:rsid w:val="00EE4625"/>
    <w:rsid w:val="00EF0DE2"/>
    <w:rsid w:val="00EF2C19"/>
    <w:rsid w:val="00F01165"/>
    <w:rsid w:val="00F30EEB"/>
    <w:rsid w:val="00F45076"/>
    <w:rsid w:val="00F909B2"/>
    <w:rsid w:val="00FC1914"/>
    <w:rsid w:val="00FC58BC"/>
    <w:rsid w:val="00FE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DAF3D16"/>
  <w15:chartTrackingRefBased/>
  <w15:docId w15:val="{D021C499-AA17-43A4-8CA0-6343E8B68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3471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</w:rPr>
  </w:style>
  <w:style w:type="paragraph" w:styleId="Footer">
    <w:name w:val="footer"/>
    <w:basedOn w:val="Normal"/>
    <w:pPr>
      <w:pBdr>
        <w:top w:val="single" w:sz="6" w:space="1" w:color="auto"/>
      </w:pBdr>
      <w:tabs>
        <w:tab w:val="center" w:pos="4320"/>
        <w:tab w:val="right" w:pos="8640"/>
      </w:tabs>
      <w:jc w:val="center"/>
    </w:pPr>
  </w:style>
  <w:style w:type="paragraph" w:styleId="BodyText">
    <w:name w:val="Body Text"/>
    <w:basedOn w:val="Normal"/>
    <w:rPr>
      <w:b/>
    </w:rPr>
  </w:style>
  <w:style w:type="paragraph" w:customStyle="1" w:styleId="bp">
    <w:name w:val="bp"/>
    <w:basedOn w:val="Normal"/>
    <w:pPr>
      <w:spacing w:before="80" w:after="80"/>
    </w:pPr>
  </w:style>
  <w:style w:type="paragraph" w:customStyle="1" w:styleId="bu0">
    <w:name w:val="bu"/>
    <w:basedOn w:val="Normal"/>
    <w:pPr>
      <w:numPr>
        <w:numId w:val="5"/>
      </w:numPr>
      <w:tabs>
        <w:tab w:val="clear" w:pos="360"/>
        <w:tab w:val="num" w:pos="720"/>
      </w:tabs>
      <w:ind w:left="720"/>
    </w:pPr>
  </w:style>
  <w:style w:type="paragraph" w:customStyle="1" w:styleId="mess">
    <w:name w:val="mess"/>
    <w:basedOn w:val="bp"/>
    <w:pPr>
      <w:ind w:left="342"/>
    </w:pPr>
    <w:rPr>
      <w:i/>
    </w:rPr>
  </w:style>
  <w:style w:type="paragraph" w:customStyle="1" w:styleId="proc">
    <w:name w:val="proc"/>
    <w:basedOn w:val="Normal"/>
    <w:pPr>
      <w:numPr>
        <w:numId w:val="4"/>
      </w:numPr>
      <w:spacing w:before="80" w:after="80"/>
    </w:pPr>
  </w:style>
  <w:style w:type="character" w:styleId="PageNumber">
    <w:name w:val="page number"/>
    <w:basedOn w:val="DefaultParagraphFont"/>
    <w:rPr>
      <w:sz w:val="20"/>
    </w:rPr>
  </w:style>
  <w:style w:type="paragraph" w:customStyle="1" w:styleId="head">
    <w:name w:val="head"/>
    <w:basedOn w:val="Normal"/>
    <w:pPr>
      <w:spacing w:before="120" w:after="120"/>
    </w:pPr>
    <w:rPr>
      <w:b/>
    </w:rPr>
  </w:style>
  <w:style w:type="paragraph" w:customStyle="1" w:styleId="RowHeadings">
    <w:name w:val="Row Headings"/>
    <w:basedOn w:val="Normal"/>
    <w:pPr>
      <w:keepLines/>
      <w:widowControl w:val="0"/>
      <w:suppressAutoHyphens/>
    </w:pPr>
    <w:rPr>
      <w:rFonts w:ascii="Arial" w:hAnsi="Arial"/>
      <w:b/>
      <w:noProof/>
      <w:sz w:val="18"/>
    </w:rPr>
  </w:style>
  <w:style w:type="paragraph" w:styleId="BodyText2">
    <w:name w:val="Body Text 2"/>
    <w:basedOn w:val="Normal"/>
    <w:rPr>
      <w:b/>
      <w:sz w:val="22"/>
    </w:rPr>
  </w:style>
  <w:style w:type="paragraph" w:customStyle="1" w:styleId="tablefield">
    <w:name w:val="tablefield"/>
    <w:basedOn w:val="Normal"/>
    <w:pPr>
      <w:spacing w:before="80" w:after="80"/>
      <w:ind w:left="360"/>
    </w:pPr>
    <w:rPr>
      <w:rFonts w:ascii="Courier" w:hAnsi="Courier"/>
      <w:caps/>
    </w:rPr>
  </w:style>
  <w:style w:type="paragraph" w:customStyle="1" w:styleId="bu">
    <w:name w:val="bu'"/>
    <w:basedOn w:val="proc"/>
    <w:pPr>
      <w:numPr>
        <w:numId w:val="1"/>
      </w:numPr>
    </w:pPr>
  </w:style>
  <w:style w:type="paragraph" w:customStyle="1" w:styleId="note">
    <w:name w:val="note"/>
    <w:basedOn w:val="bp"/>
    <w:pPr>
      <w:ind w:left="882" w:hanging="882"/>
    </w:pPr>
  </w:style>
  <w:style w:type="paragraph" w:customStyle="1" w:styleId="Indednt">
    <w:name w:val="Indednt"/>
    <w:basedOn w:val="bu0"/>
    <w:pPr>
      <w:numPr>
        <w:numId w:val="2"/>
      </w:numPr>
      <w:tabs>
        <w:tab w:val="left" w:pos="1080"/>
      </w:tabs>
      <w:spacing w:after="240" w:line="260" w:lineRule="atLeast"/>
      <w:jc w:val="both"/>
    </w:pPr>
    <w:rPr>
      <w:color w:val="000000"/>
      <w:lang w:eastAsia="en-US"/>
    </w:rPr>
  </w:style>
  <w:style w:type="paragraph" w:customStyle="1" w:styleId="Indent">
    <w:name w:val="Indent"/>
    <w:basedOn w:val="bu0"/>
    <w:pPr>
      <w:numPr>
        <w:numId w:val="0"/>
      </w:numPr>
      <w:tabs>
        <w:tab w:val="left" w:pos="1080"/>
      </w:tabs>
      <w:spacing w:after="240" w:line="260" w:lineRule="atLeast"/>
      <w:ind w:left="720"/>
      <w:jc w:val="both"/>
    </w:pPr>
    <w:rPr>
      <w:color w:val="000000"/>
      <w:lang w:eastAsia="en-US"/>
    </w:rPr>
  </w:style>
  <w:style w:type="paragraph" w:customStyle="1" w:styleId="d1">
    <w:name w:val="d1"/>
    <w:basedOn w:val="Normal"/>
    <w:pPr>
      <w:numPr>
        <w:numId w:val="3"/>
      </w:numPr>
      <w:ind w:left="1080"/>
    </w:pPr>
  </w:style>
  <w:style w:type="character" w:styleId="CommentReference">
    <w:name w:val="annotation reference"/>
    <w:basedOn w:val="DefaultParagraphFont"/>
    <w:semiHidden/>
    <w:rPr>
      <w:sz w:val="16"/>
    </w:rPr>
  </w:style>
  <w:style w:type="paragraph" w:styleId="CommentText">
    <w:name w:val="annotation text"/>
    <w:basedOn w:val="Normal"/>
    <w:semiHidden/>
    <w:rPr>
      <w:sz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customStyle="1" w:styleId="errormessage">
    <w:name w:val="errormessage"/>
    <w:basedOn w:val="DefaultParagraphFont"/>
  </w:style>
  <w:style w:type="paragraph" w:styleId="MacroText">
    <w:name w:val="macro"/>
    <w:semiHidden/>
    <w:rsid w:val="006D4DE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/>
      <w:ind w:left="1440" w:hanging="1440"/>
    </w:pPr>
    <w:rPr>
      <w:rFonts w:ascii="Geneva" w:hAnsi="Geneva"/>
      <w:lang w:val="en-US" w:eastAsia="en-US"/>
    </w:rPr>
  </w:style>
  <w:style w:type="paragraph" w:styleId="BalloonText">
    <w:name w:val="Balloon Text"/>
    <w:basedOn w:val="Normal"/>
    <w:semiHidden/>
    <w:rsid w:val="00E334A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780A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basedOn w:val="Normal"/>
    <w:next w:val="Header"/>
    <w:autoRedefine/>
    <w:rsid w:val="00283471"/>
    <w:pPr>
      <w:numPr>
        <w:numId w:val="6"/>
      </w:numPr>
      <w:tabs>
        <w:tab w:val="center" w:pos="4536"/>
        <w:tab w:val="right" w:pos="9072"/>
      </w:tabs>
    </w:pPr>
    <w:rPr>
      <w:noProof/>
    </w:rPr>
  </w:style>
  <w:style w:type="character" w:customStyle="1" w:styleId="stbilgiChar">
    <w:name w:val="Üstbilgi Char"/>
    <w:basedOn w:val="DefaultParagraphFont"/>
    <w:rsid w:val="00283471"/>
    <w:rPr>
      <w:noProof/>
      <w:sz w:val="24"/>
      <w:szCs w:val="24"/>
      <w:lang w:eastAsia="en-US"/>
    </w:rPr>
  </w:style>
  <w:style w:type="paragraph" w:customStyle="1" w:styleId="Action">
    <w:name w:val="Action"/>
    <w:basedOn w:val="Normal"/>
    <w:rsid w:val="00283471"/>
    <w:pPr>
      <w:numPr>
        <w:numId w:val="7"/>
      </w:numPr>
    </w:pPr>
    <w:rPr>
      <w:rFonts w:ascii="Times New (W1)" w:hAnsi="Times New (W1)"/>
      <w:lang w:val="en-US"/>
    </w:rPr>
  </w:style>
  <w:style w:type="paragraph" w:customStyle="1" w:styleId="Verify">
    <w:name w:val="Verify"/>
    <w:basedOn w:val="Normal"/>
    <w:autoRedefine/>
    <w:rsid w:val="00751AF5"/>
    <w:pPr>
      <w:ind w:left="720" w:hanging="360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B80E38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5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4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D\YL%20-%20SM\504\test_cases.dot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test_cases.dot</Template>
  <TotalTime>84</TotalTime>
  <Pages>1</Pages>
  <Words>1812</Words>
  <Characters>10330</Characters>
  <Application>Microsoft Office Word</Application>
  <DocSecurity>0</DocSecurity>
  <Lines>86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Test Cases</vt:lpstr>
      <vt:lpstr>Test Cases</vt:lpstr>
    </vt:vector>
  </TitlesOfParts>
  <Manager/>
  <Company>&lt;company&gt;</Company>
  <LinksUpToDate>false</LinksUpToDate>
  <CharactersWithSpaces>12118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Cases</dc:title>
  <dc:subject>&lt;Project&gt;&lt;optional: use-case name&gt;</dc:subject>
  <dc:creator>Durali Alagöz</dc:creator>
  <cp:keywords/>
  <dc:description/>
  <cp:lastModifiedBy>Omer Denizoglu</cp:lastModifiedBy>
  <cp:revision>14</cp:revision>
  <cp:lastPrinted>2003-10-06T05:49:00Z</cp:lastPrinted>
  <dcterms:created xsi:type="dcterms:W3CDTF">2021-04-20T12:42:00Z</dcterms:created>
  <dcterms:modified xsi:type="dcterms:W3CDTF">2021-05-03T18:48:00Z</dcterms:modified>
</cp:coreProperties>
</file>